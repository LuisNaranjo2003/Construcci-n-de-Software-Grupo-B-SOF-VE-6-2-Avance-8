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DE4088" w:rsidRPr="007B5F67" w14:paraId="09FE8851" w14:textId="77777777" w:rsidTr="007B5F67">
        <w:tc>
          <w:tcPr>
            <w:tcW w:w="9356" w:type="dxa"/>
            <w:gridSpan w:val="6"/>
            <w:shd w:val="clear" w:color="auto" w:fill="A6A6A6"/>
            <w:vAlign w:val="center"/>
          </w:tcPr>
          <w:p w14:paraId="5F1E9AF6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342BA8FC" w14:textId="77777777" w:rsidR="00DE4088" w:rsidRPr="007B5F67" w:rsidRDefault="00B30876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14:paraId="6E4B3FDC" w14:textId="77777777" w:rsidTr="00EF74DB">
        <w:tc>
          <w:tcPr>
            <w:tcW w:w="2552" w:type="dxa"/>
            <w:shd w:val="clear" w:color="auto" w:fill="D9D9D9"/>
            <w:vAlign w:val="center"/>
          </w:tcPr>
          <w:p w14:paraId="04C04AD2" w14:textId="77777777" w:rsidR="00DE4088" w:rsidRDefault="004C3BA6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</w:t>
            </w:r>
            <w:r w:rsidR="00EF74DB">
              <w:rPr>
                <w:rFonts w:ascii="Arial" w:hAnsi="Arial" w:cs="Arial"/>
                <w:b/>
                <w:color w:val="000000"/>
              </w:rPr>
              <w:t xml:space="preserve"> de la Reunión:</w:t>
            </w:r>
          </w:p>
        </w:tc>
        <w:tc>
          <w:tcPr>
            <w:tcW w:w="7371" w:type="dxa"/>
            <w:gridSpan w:val="6"/>
            <w:vAlign w:val="center"/>
          </w:tcPr>
          <w:p w14:paraId="60030106" w14:textId="77777777" w:rsidR="00DE4088" w:rsidRDefault="00617939" w:rsidP="004C3BA6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Definir el tema del proyecto</w:t>
            </w:r>
          </w:p>
        </w:tc>
      </w:tr>
      <w:tr w:rsidR="00EF74DB" w14:paraId="511042DB" w14:textId="77777777" w:rsidTr="00EF74DB">
        <w:tc>
          <w:tcPr>
            <w:tcW w:w="2552" w:type="dxa"/>
            <w:shd w:val="clear" w:color="auto" w:fill="D9D9D9"/>
            <w:vAlign w:val="center"/>
          </w:tcPr>
          <w:p w14:paraId="57DDBE5A" w14:textId="77777777" w:rsidR="00EF74DB" w:rsidRDefault="00EF74DB" w:rsidP="004321C1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70DC5E08" w14:textId="77777777" w:rsidR="00EF74DB" w:rsidRDefault="00617939" w:rsidP="004321C1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EF74DB" w14:paraId="7C34A0DA" w14:textId="77777777" w:rsidTr="00EF74DB">
        <w:tc>
          <w:tcPr>
            <w:tcW w:w="2552" w:type="dxa"/>
            <w:shd w:val="clear" w:color="auto" w:fill="D9D9D9"/>
            <w:vAlign w:val="center"/>
          </w:tcPr>
          <w:p w14:paraId="77E19F66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25AD1613" w14:textId="77777777" w:rsidR="00EF74DB" w:rsidRPr="00B30876" w:rsidRDefault="00B30876" w:rsidP="00F94683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EF74DB" w14:paraId="400F9DB1" w14:textId="77777777" w:rsidTr="00EF74DB">
        <w:tc>
          <w:tcPr>
            <w:tcW w:w="2552" w:type="dxa"/>
            <w:shd w:val="clear" w:color="auto" w:fill="D9D9D9"/>
            <w:vAlign w:val="center"/>
          </w:tcPr>
          <w:p w14:paraId="0A0BD61E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0321E763" w14:textId="77777777" w:rsidR="00EF74DB" w:rsidRDefault="00617939" w:rsidP="00DE408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10/04/2026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46B67411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608F855F" w14:textId="77777777" w:rsidR="00EF74DB" w:rsidRDefault="00617939" w:rsidP="00DE408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20:30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7CFC6C25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7ACDB116" w14:textId="77777777" w:rsidR="00EF74DB" w:rsidRDefault="00617939" w:rsidP="00DE408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21:15</w:t>
            </w:r>
          </w:p>
        </w:tc>
      </w:tr>
      <w:tr w:rsidR="00EF74DB" w14:paraId="16897FA3" w14:textId="77777777" w:rsidTr="00EF74DB">
        <w:tc>
          <w:tcPr>
            <w:tcW w:w="2552" w:type="dxa"/>
            <w:shd w:val="clear" w:color="auto" w:fill="D9D9D9"/>
            <w:vAlign w:val="center"/>
          </w:tcPr>
          <w:p w14:paraId="32215D27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44FF7071" w14:textId="77777777" w:rsidR="00EF74DB" w:rsidRDefault="00617939" w:rsidP="00DE4088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EF74DB" w14:paraId="2A0EEA4E" w14:textId="77777777" w:rsidTr="00EF74DB">
        <w:tc>
          <w:tcPr>
            <w:tcW w:w="2552" w:type="dxa"/>
            <w:shd w:val="clear" w:color="auto" w:fill="D9D9D9"/>
            <w:vAlign w:val="center"/>
          </w:tcPr>
          <w:p w14:paraId="33F248DD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70E2060C" w14:textId="77777777" w:rsidR="00EF74DB" w:rsidRDefault="00617939" w:rsidP="0063368E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Buscábamos un tema acorde a los puntos y tecnologías sugeridos por el ingeniero con proyecto ya realizados con las tecnologías en el internet.</w:t>
            </w:r>
          </w:p>
        </w:tc>
      </w:tr>
    </w:tbl>
    <w:p w14:paraId="193F7433" w14:textId="77777777" w:rsidR="009D421A" w:rsidRDefault="009D421A" w:rsidP="00DE4088">
      <w:pPr>
        <w:rPr>
          <w:rFonts w:ascii="Arial" w:hAnsi="Arial" w:cs="Arial"/>
          <w:b/>
          <w:color w:val="000000"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14:paraId="31C57832" w14:textId="77777777" w:rsidTr="007B5F67">
        <w:tc>
          <w:tcPr>
            <w:tcW w:w="9923" w:type="dxa"/>
            <w:gridSpan w:val="3"/>
            <w:shd w:val="clear" w:color="auto" w:fill="A6A6A6"/>
          </w:tcPr>
          <w:p w14:paraId="32599568" w14:textId="77777777" w:rsidR="00DE4088" w:rsidRDefault="0029753F" w:rsidP="003E2F6F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DE4088" w14:paraId="1A5FF716" w14:textId="77777777" w:rsidTr="007B5F67">
        <w:tc>
          <w:tcPr>
            <w:tcW w:w="3340" w:type="dxa"/>
            <w:shd w:val="clear" w:color="auto" w:fill="D9D9D9"/>
          </w:tcPr>
          <w:p w14:paraId="7FA0DF97" w14:textId="77777777" w:rsidR="00DE4088" w:rsidRDefault="00DE4088" w:rsidP="003E2F6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59AEA45B" w14:textId="77777777" w:rsidR="00DE4088" w:rsidRDefault="00DE4088" w:rsidP="003E2F6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</w:t>
            </w:r>
            <w:r w:rsidR="004D728F">
              <w:rPr>
                <w:rFonts w:ascii="Arial" w:hAnsi="Arial" w:cs="Arial"/>
                <w:b/>
                <w:color w:val="000000"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1BE424AE" w14:textId="77777777" w:rsidR="00DE4088" w:rsidRDefault="00DE4088" w:rsidP="003E2F6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617939" w14:paraId="37B1813C" w14:textId="77777777" w:rsidTr="007B5F67">
        <w:tc>
          <w:tcPr>
            <w:tcW w:w="3340" w:type="dxa"/>
            <w:shd w:val="clear" w:color="auto" w:fill="D9D9D9"/>
          </w:tcPr>
          <w:p w14:paraId="6E96D298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2B19F5A0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F0BDE3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617939" w14:paraId="4D90027D" w14:textId="77777777" w:rsidTr="007B5F67">
        <w:tc>
          <w:tcPr>
            <w:tcW w:w="3340" w:type="dxa"/>
            <w:shd w:val="clear" w:color="auto" w:fill="D9D9D9"/>
          </w:tcPr>
          <w:p w14:paraId="2FB7B77C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3606DDF9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407E6FB3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617939" w14:paraId="0593F6DC" w14:textId="77777777" w:rsidTr="007B5F67">
        <w:tc>
          <w:tcPr>
            <w:tcW w:w="3340" w:type="dxa"/>
            <w:shd w:val="clear" w:color="auto" w:fill="D9D9D9"/>
          </w:tcPr>
          <w:p w14:paraId="28BC54CC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5C0DD25A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94BA209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617939" w14:paraId="605F69F7" w14:textId="77777777" w:rsidTr="007B5F67">
        <w:tc>
          <w:tcPr>
            <w:tcW w:w="3340" w:type="dxa"/>
            <w:shd w:val="clear" w:color="auto" w:fill="D9D9D9"/>
          </w:tcPr>
          <w:p w14:paraId="18720342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68F3AA54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6DA50EC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617939" w14:paraId="0A2C0915" w14:textId="77777777" w:rsidTr="007B5F67">
        <w:tc>
          <w:tcPr>
            <w:tcW w:w="3340" w:type="dxa"/>
            <w:shd w:val="clear" w:color="auto" w:fill="D9D9D9"/>
          </w:tcPr>
          <w:p w14:paraId="477108B7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5668221B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3F1468A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617939" w14:paraId="529E757C" w14:textId="77777777" w:rsidTr="007B5F67">
        <w:tc>
          <w:tcPr>
            <w:tcW w:w="3340" w:type="dxa"/>
            <w:shd w:val="clear" w:color="auto" w:fill="D9D9D9"/>
          </w:tcPr>
          <w:p w14:paraId="5665224D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00E1BC3E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EFF48F3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617939" w14:paraId="6C5C0D8A" w14:textId="77777777" w:rsidTr="003E2F6F">
        <w:tc>
          <w:tcPr>
            <w:tcW w:w="3340" w:type="dxa"/>
          </w:tcPr>
          <w:p w14:paraId="240DE7F2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4487F6D8" w14:textId="77777777" w:rsidR="00617939" w:rsidRDefault="00617939" w:rsidP="00617939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F15A4B2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617939" w14:paraId="4264B812" w14:textId="77777777" w:rsidTr="003E2F6F">
        <w:tc>
          <w:tcPr>
            <w:tcW w:w="3340" w:type="dxa"/>
          </w:tcPr>
          <w:p w14:paraId="22804EE9" w14:textId="77777777" w:rsidR="00617939" w:rsidRP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2F600A27" w14:textId="77777777" w:rsidR="00617939" w:rsidRDefault="00617939" w:rsidP="00617939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127234EA" w14:textId="77777777" w:rsidR="00617939" w:rsidRP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617939" w14:paraId="247ABCB0" w14:textId="77777777" w:rsidTr="003E2F6F">
        <w:tc>
          <w:tcPr>
            <w:tcW w:w="3340" w:type="dxa"/>
          </w:tcPr>
          <w:p w14:paraId="2CF653D2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00FA6B7F" w14:textId="77777777" w:rsidR="00617939" w:rsidRDefault="00617939" w:rsidP="00617939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1FA9033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617939" w14:paraId="3A5A2772" w14:textId="77777777" w:rsidTr="003E2F6F">
        <w:tc>
          <w:tcPr>
            <w:tcW w:w="3340" w:type="dxa"/>
          </w:tcPr>
          <w:p w14:paraId="13A567D9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4B8D98A1" w14:textId="77777777" w:rsidR="00617939" w:rsidRDefault="00617939" w:rsidP="00617939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122541CE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2FA80F51" w14:textId="77777777" w:rsidR="00DE4088" w:rsidRPr="00FB1F9B" w:rsidRDefault="00DE4088" w:rsidP="00DE4088">
      <w:pPr>
        <w:rPr>
          <w:rFonts w:ascii="Arial" w:hAnsi="Arial" w:cs="Arial"/>
          <w:b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DE4088" w:rsidRPr="007B5F67" w14:paraId="5389C2DF" w14:textId="77777777" w:rsidTr="007B5F67">
        <w:tc>
          <w:tcPr>
            <w:tcW w:w="9923" w:type="dxa"/>
            <w:shd w:val="clear" w:color="auto" w:fill="D9D9D9"/>
          </w:tcPr>
          <w:p w14:paraId="5D60542A" w14:textId="77777777" w:rsidR="00DE4088" w:rsidRPr="007B5F67" w:rsidRDefault="005206DA" w:rsidP="0030201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</w:t>
            </w:r>
            <w:r w:rsidR="00DE4088" w:rsidRPr="007B5F67">
              <w:rPr>
                <w:rFonts w:ascii="Arial" w:hAnsi="Arial" w:cs="Arial"/>
                <w:b/>
                <w:sz w:val="24"/>
                <w:szCs w:val="24"/>
              </w:rPr>
              <w:t xml:space="preserve"> TRATADOS</w:t>
            </w:r>
          </w:p>
        </w:tc>
      </w:tr>
    </w:tbl>
    <w:p w14:paraId="6705C944" w14:textId="77777777" w:rsidR="00601953" w:rsidRDefault="00617939" w:rsidP="001B2A73">
      <w:pPr>
        <w:pStyle w:val="Textoindependiente"/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t xml:space="preserve">Se realizó esta reunión a las 20h30 del </w:t>
      </w:r>
      <w:r w:rsidR="00F4736A">
        <w:rPr>
          <w:rFonts w:ascii="Arial" w:hAnsi="Arial" w:cs="Arial"/>
          <w:iCs/>
          <w:color w:val="000000"/>
        </w:rPr>
        <w:t>viernes</w:t>
      </w:r>
      <w:r>
        <w:rPr>
          <w:rFonts w:ascii="Arial" w:hAnsi="Arial" w:cs="Arial"/>
          <w:iCs/>
          <w:color w:val="000000"/>
        </w:rPr>
        <w:t xml:space="preserve"> 10 de abril de 2026 sobre el tema tratado y se ha concluido de desarrollar un sistema de gestión de peluquería “</w:t>
      </w:r>
      <w:proofErr w:type="spellStart"/>
      <w:r>
        <w:rPr>
          <w:rFonts w:ascii="Arial" w:hAnsi="Arial" w:cs="Arial"/>
          <w:iCs/>
          <w:color w:val="000000"/>
        </w:rPr>
        <w:t>Bookora_EC</w:t>
      </w:r>
      <w:proofErr w:type="spellEnd"/>
      <w:r>
        <w:rPr>
          <w:rFonts w:ascii="Arial" w:hAnsi="Arial" w:cs="Arial"/>
          <w:iCs/>
          <w:color w:val="000000"/>
        </w:rPr>
        <w:t>”.</w:t>
      </w:r>
    </w:p>
    <w:p w14:paraId="640710E4" w14:textId="77777777" w:rsidR="004C3BA6" w:rsidRDefault="004C3BA6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7E1FD6D6" w14:textId="77777777" w:rsidR="00B30876" w:rsidRPr="001B2A73" w:rsidRDefault="00B30876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2681D20B" w14:textId="77777777" w:rsidR="00F94683" w:rsidRPr="001B2A73" w:rsidRDefault="00F94683" w:rsidP="001B2A73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lastRenderedPageBreak/>
        <w:t>LISTA DE ACCIONES</w:t>
      </w:r>
    </w:p>
    <w:p w14:paraId="5D63C50A" w14:textId="77777777" w:rsidR="004C3BA6" w:rsidRPr="00B30876" w:rsidRDefault="00617939" w:rsidP="001B2A73">
      <w:pPr>
        <w:pStyle w:val="Textoindependiente"/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t xml:space="preserve">Todos aceptaron este tema de proyecto trabajadas con las tecnologías que nos propuso el profesor </w:t>
      </w:r>
      <w:r w:rsidR="00F4736A">
        <w:rPr>
          <w:rFonts w:ascii="Arial" w:hAnsi="Arial" w:cs="Arial"/>
          <w:iCs/>
          <w:color w:val="000000"/>
        </w:rPr>
        <w:t>en su clase del martes 8 de abril del 2026</w:t>
      </w:r>
      <w:r w:rsidR="00B30876">
        <w:rPr>
          <w:rFonts w:ascii="Arial" w:hAnsi="Arial" w:cs="Arial"/>
          <w:iCs/>
          <w:color w:val="000000"/>
        </w:rPr>
        <w:t>.</w:t>
      </w:r>
    </w:p>
    <w:p w14:paraId="578AF0B1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08408AE6" w14:textId="0CBF970C" w:rsidR="00FC7902" w:rsidRDefault="00545151" w:rsidP="000B0EBF">
      <w:pPr>
        <w:pStyle w:val="NormalWeb"/>
        <w:spacing w:after="0"/>
        <w:rPr>
          <w:noProof/>
        </w:rPr>
      </w:pPr>
      <w:r w:rsidRPr="00F37F12">
        <w:rPr>
          <w:noProof/>
        </w:rPr>
        <w:drawing>
          <wp:inline distT="0" distB="0" distL="0" distR="0" wp14:anchorId="1CCCD609" wp14:editId="3D0BE792">
            <wp:extent cx="2677795" cy="5130165"/>
            <wp:effectExtent l="0" t="0" r="0" b="0"/>
            <wp:docPr id="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F12">
        <w:rPr>
          <w:noProof/>
        </w:rPr>
        <w:drawing>
          <wp:inline distT="0" distB="0" distL="0" distR="0" wp14:anchorId="793BE7E4" wp14:editId="7D143F6D">
            <wp:extent cx="2576830" cy="190627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4FCE" w14:textId="77777777" w:rsidR="00B30876" w:rsidRDefault="00B30876" w:rsidP="000B0EBF">
      <w:pPr>
        <w:pStyle w:val="NormalWeb"/>
        <w:spacing w:after="0"/>
        <w:rPr>
          <w:noProof/>
        </w:rPr>
      </w:pPr>
    </w:p>
    <w:p w14:paraId="128B58CC" w14:textId="77777777" w:rsidR="00B30876" w:rsidRDefault="00B30876" w:rsidP="000B0EBF">
      <w:pPr>
        <w:pStyle w:val="NormalWeb"/>
        <w:spacing w:after="0"/>
        <w:rPr>
          <w:noProof/>
        </w:rPr>
      </w:pPr>
    </w:p>
    <w:p w14:paraId="06DA3E1D" w14:textId="77777777" w:rsidR="00B30876" w:rsidRDefault="00B30876" w:rsidP="000B0EBF">
      <w:pPr>
        <w:pStyle w:val="NormalWeb"/>
        <w:spacing w:after="0"/>
        <w:rPr>
          <w:noProof/>
        </w:rPr>
      </w:pPr>
    </w:p>
    <w:p w14:paraId="7D8D9441" w14:textId="77777777" w:rsidR="00B30876" w:rsidRDefault="00B30876" w:rsidP="000B0EBF">
      <w:pPr>
        <w:pStyle w:val="NormalWeb"/>
        <w:spacing w:after="0"/>
        <w:rPr>
          <w:noProof/>
        </w:rPr>
      </w:pPr>
    </w:p>
    <w:p w14:paraId="3B7D8AE2" w14:textId="77777777" w:rsidR="00B30876" w:rsidRDefault="00B30876" w:rsidP="000B0EBF">
      <w:pPr>
        <w:pStyle w:val="NormalWeb"/>
        <w:spacing w:after="0"/>
        <w:rPr>
          <w:noProof/>
        </w:rPr>
      </w:pPr>
    </w:p>
    <w:p w14:paraId="5A45D0F3" w14:textId="77777777" w:rsidR="00B30876" w:rsidRDefault="00B30876" w:rsidP="000B0EBF">
      <w:pPr>
        <w:pStyle w:val="NormalWeb"/>
        <w:spacing w:after="0"/>
        <w:rPr>
          <w:noProof/>
        </w:rPr>
      </w:pP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64023B" w:rsidRPr="007B5F67" w14:paraId="0DAC2CFB" w14:textId="77777777" w:rsidTr="0064023B">
        <w:tc>
          <w:tcPr>
            <w:tcW w:w="9356" w:type="dxa"/>
            <w:gridSpan w:val="6"/>
            <w:shd w:val="clear" w:color="auto" w:fill="A6A6A6"/>
            <w:vAlign w:val="center"/>
          </w:tcPr>
          <w:p w14:paraId="436DD3BE" w14:textId="77777777" w:rsidR="0064023B" w:rsidRPr="007B5F67" w:rsidRDefault="0064023B" w:rsidP="006402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lastRenderedPageBreak/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6760F537" w14:textId="77777777" w:rsidR="0064023B" w:rsidRPr="007B5F67" w:rsidRDefault="0064023B" w:rsidP="006402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64023B" w14:paraId="52340E3F" w14:textId="77777777" w:rsidTr="0064023B">
        <w:tc>
          <w:tcPr>
            <w:tcW w:w="2552" w:type="dxa"/>
            <w:shd w:val="clear" w:color="auto" w:fill="D9D9D9"/>
            <w:vAlign w:val="center"/>
          </w:tcPr>
          <w:p w14:paraId="21463F2D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1EF25859" w14:textId="77777777" w:rsidR="0064023B" w:rsidRDefault="0064023B" w:rsidP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Repartición de temas y fundamentos a los compañeros </w:t>
            </w:r>
          </w:p>
        </w:tc>
      </w:tr>
      <w:tr w:rsidR="0064023B" w14:paraId="67B3FE4D" w14:textId="77777777" w:rsidTr="0064023B">
        <w:tc>
          <w:tcPr>
            <w:tcW w:w="2552" w:type="dxa"/>
            <w:shd w:val="clear" w:color="auto" w:fill="D9D9D9"/>
            <w:vAlign w:val="center"/>
          </w:tcPr>
          <w:p w14:paraId="32135E67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2C197541" w14:textId="77777777" w:rsidR="0064023B" w:rsidRDefault="0064023B" w:rsidP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64023B" w:rsidRPr="00B30876" w14:paraId="285EFF1A" w14:textId="77777777" w:rsidTr="0064023B">
        <w:tc>
          <w:tcPr>
            <w:tcW w:w="2552" w:type="dxa"/>
            <w:shd w:val="clear" w:color="auto" w:fill="D9D9D9"/>
            <w:vAlign w:val="center"/>
          </w:tcPr>
          <w:p w14:paraId="7F2FB8F2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64D7081C" w14:textId="77777777" w:rsidR="0064023B" w:rsidRPr="00B30876" w:rsidRDefault="0064023B" w:rsidP="0064023B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64023B" w14:paraId="1D393454" w14:textId="77777777" w:rsidTr="0064023B">
        <w:tc>
          <w:tcPr>
            <w:tcW w:w="2552" w:type="dxa"/>
            <w:shd w:val="clear" w:color="auto" w:fill="D9D9D9"/>
            <w:vAlign w:val="center"/>
          </w:tcPr>
          <w:p w14:paraId="5F6D559F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007A920D" w14:textId="77777777" w:rsidR="0064023B" w:rsidRDefault="0064023B" w:rsidP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17/04/2026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941B5AA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68E33CC2" w14:textId="77777777" w:rsidR="0064023B" w:rsidRDefault="0064023B" w:rsidP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20:30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709EC98C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16A6EF5B" w14:textId="77777777" w:rsidR="0064023B" w:rsidRDefault="0064023B" w:rsidP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21:15</w:t>
            </w:r>
          </w:p>
        </w:tc>
      </w:tr>
      <w:tr w:rsidR="0064023B" w14:paraId="1396307A" w14:textId="77777777" w:rsidTr="0064023B">
        <w:tc>
          <w:tcPr>
            <w:tcW w:w="2552" w:type="dxa"/>
            <w:shd w:val="clear" w:color="auto" w:fill="D9D9D9"/>
            <w:vAlign w:val="center"/>
          </w:tcPr>
          <w:p w14:paraId="36992BD2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2D32DEB2" w14:textId="77777777" w:rsidR="0064023B" w:rsidRDefault="0064023B" w:rsidP="0064023B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64023B" w14:paraId="74007CDD" w14:textId="77777777" w:rsidTr="0064023B">
        <w:tc>
          <w:tcPr>
            <w:tcW w:w="2552" w:type="dxa"/>
            <w:shd w:val="clear" w:color="auto" w:fill="D9D9D9"/>
            <w:vAlign w:val="center"/>
          </w:tcPr>
          <w:p w14:paraId="03CE7BAF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236BA75E" w14:textId="77777777" w:rsidR="0064023B" w:rsidRDefault="0064023B" w:rsidP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1n- 10/04/2026</w:t>
            </w:r>
          </w:p>
        </w:tc>
      </w:tr>
    </w:tbl>
    <w:p w14:paraId="51C32192" w14:textId="77777777" w:rsidR="00347C36" w:rsidRDefault="00347C36" w:rsidP="00280B61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B30876" w14:paraId="7FF6F907" w14:textId="77777777">
        <w:tc>
          <w:tcPr>
            <w:tcW w:w="9923" w:type="dxa"/>
            <w:gridSpan w:val="3"/>
            <w:shd w:val="clear" w:color="auto" w:fill="A6A6A6"/>
          </w:tcPr>
          <w:p w14:paraId="45EBBE79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B30876" w14:paraId="20F9D5F7" w14:textId="77777777">
        <w:tc>
          <w:tcPr>
            <w:tcW w:w="3340" w:type="dxa"/>
            <w:shd w:val="clear" w:color="auto" w:fill="D9D9D9"/>
          </w:tcPr>
          <w:p w14:paraId="40BC6FEA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181E2CEA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58ADDCBB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B30876" w14:paraId="7E72BF87" w14:textId="77777777">
        <w:tc>
          <w:tcPr>
            <w:tcW w:w="3340" w:type="dxa"/>
            <w:shd w:val="clear" w:color="auto" w:fill="D9D9D9"/>
          </w:tcPr>
          <w:p w14:paraId="2B922B04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2188FA78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EFD820C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B30876" w14:paraId="0ECFE43D" w14:textId="77777777">
        <w:tc>
          <w:tcPr>
            <w:tcW w:w="3340" w:type="dxa"/>
            <w:shd w:val="clear" w:color="auto" w:fill="D9D9D9"/>
          </w:tcPr>
          <w:p w14:paraId="132A8E97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62ACE3BC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A99BEF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B30876" w14:paraId="7821ECF3" w14:textId="77777777">
        <w:tc>
          <w:tcPr>
            <w:tcW w:w="3340" w:type="dxa"/>
            <w:shd w:val="clear" w:color="auto" w:fill="D9D9D9"/>
          </w:tcPr>
          <w:p w14:paraId="5873A56A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679DC89E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B2651EE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B30876" w14:paraId="63CF7E28" w14:textId="77777777">
        <w:tc>
          <w:tcPr>
            <w:tcW w:w="3340" w:type="dxa"/>
            <w:shd w:val="clear" w:color="auto" w:fill="D9D9D9"/>
          </w:tcPr>
          <w:p w14:paraId="488C3025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451FDDAC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287EE57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B30876" w14:paraId="5401BDC7" w14:textId="77777777">
        <w:tc>
          <w:tcPr>
            <w:tcW w:w="3340" w:type="dxa"/>
            <w:shd w:val="clear" w:color="auto" w:fill="D9D9D9"/>
          </w:tcPr>
          <w:p w14:paraId="2A27BCCB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51827FAD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668F813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B30876" w14:paraId="7A6BBAFA" w14:textId="77777777">
        <w:tc>
          <w:tcPr>
            <w:tcW w:w="3340" w:type="dxa"/>
            <w:shd w:val="clear" w:color="auto" w:fill="D9D9D9"/>
          </w:tcPr>
          <w:p w14:paraId="61DA6311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121772F9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8A26E3C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B30876" w14:paraId="3BC8B4C9" w14:textId="77777777">
        <w:tc>
          <w:tcPr>
            <w:tcW w:w="3340" w:type="dxa"/>
          </w:tcPr>
          <w:p w14:paraId="11F0F818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646A5A27" w14:textId="77777777" w:rsidR="00B30876" w:rsidRDefault="00B30876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5F11752A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B30876" w:rsidRPr="00617939" w14:paraId="64BCDC6E" w14:textId="77777777">
        <w:tc>
          <w:tcPr>
            <w:tcW w:w="3340" w:type="dxa"/>
          </w:tcPr>
          <w:p w14:paraId="1DCC4569" w14:textId="77777777" w:rsidR="00B30876" w:rsidRPr="00617939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408F7E13" w14:textId="77777777" w:rsidR="00B30876" w:rsidRDefault="00B30876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5BE469D4" w14:textId="77777777" w:rsidR="00B30876" w:rsidRPr="00617939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B30876" w14:paraId="40314286" w14:textId="77777777">
        <w:tc>
          <w:tcPr>
            <w:tcW w:w="3340" w:type="dxa"/>
          </w:tcPr>
          <w:p w14:paraId="3C614FD0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7C3FAEF5" w14:textId="77777777" w:rsidR="00B30876" w:rsidRDefault="00B30876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3227E963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B30876" w14:paraId="612C26D7" w14:textId="77777777">
        <w:tc>
          <w:tcPr>
            <w:tcW w:w="3340" w:type="dxa"/>
          </w:tcPr>
          <w:p w14:paraId="3CD1D410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58C14B4B" w14:textId="77777777" w:rsidR="00B30876" w:rsidRDefault="00B30876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0A726227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75DAFA8B" w14:textId="77777777" w:rsidR="00B857FD" w:rsidRDefault="00B857FD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80B61" w:rsidRPr="007B5F67" w14:paraId="3136E325" w14:textId="77777777" w:rsidTr="00280B61">
        <w:tc>
          <w:tcPr>
            <w:tcW w:w="9923" w:type="dxa"/>
            <w:shd w:val="clear" w:color="auto" w:fill="D9D9D9"/>
          </w:tcPr>
          <w:p w14:paraId="6CCA8AAC" w14:textId="77777777" w:rsidR="00280B61" w:rsidRPr="007B5F67" w:rsidRDefault="00280B61" w:rsidP="00280B6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21B4C342" w14:textId="77777777" w:rsidR="005654B8" w:rsidRDefault="005654B8" w:rsidP="000B0EBF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2EB37306" w14:textId="77777777" w:rsidR="005654B8" w:rsidRDefault="005654B8" w:rsidP="000B0EBF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 llevo a cabo la repartición de temas de quien hará cada uno y con su respectiva documentación.</w:t>
      </w:r>
    </w:p>
    <w:p w14:paraId="355081ED" w14:textId="77777777" w:rsidR="005654B8" w:rsidRDefault="005654B8" w:rsidP="005654B8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6C952548" w14:textId="77777777" w:rsidR="005654B8" w:rsidRPr="00DD7259" w:rsidRDefault="005654B8" w:rsidP="005654B8">
      <w:pPr>
        <w:pStyle w:val="Textoindependiente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Ese día los compañeros estuvieron pasando sus fotos para incluirlos al proyecto y haciendo el backend con Visual Studio Code y Antigravity en el lenguaje de programación PHP 8.</w:t>
      </w:r>
    </w:p>
    <w:p w14:paraId="30C4203C" w14:textId="77777777" w:rsidR="005654B8" w:rsidRDefault="005654B8" w:rsidP="005654B8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lastRenderedPageBreak/>
        <w:t xml:space="preserve">ANEXOS </w:t>
      </w:r>
    </w:p>
    <w:p w14:paraId="6F1578FB" w14:textId="6FD7672D" w:rsidR="00B30876" w:rsidRDefault="00545151" w:rsidP="000B0EBF">
      <w:pPr>
        <w:pStyle w:val="NormalWeb"/>
        <w:spacing w:after="0"/>
        <w:rPr>
          <w:noProof/>
        </w:rPr>
      </w:pPr>
      <w:r w:rsidRPr="00C7667F">
        <w:rPr>
          <w:noProof/>
        </w:rPr>
        <w:drawing>
          <wp:inline distT="0" distB="0" distL="0" distR="0" wp14:anchorId="0A3C00C1" wp14:editId="654DAC49">
            <wp:extent cx="5397500" cy="270764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3790" w14:textId="42795D46" w:rsidR="005654B8" w:rsidRDefault="00545151" w:rsidP="005654B8">
      <w:pPr>
        <w:pStyle w:val="NormalWeb"/>
        <w:rPr>
          <w:noProof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3AF5A762" wp14:editId="455AABB0">
            <wp:simplePos x="0" y="0"/>
            <wp:positionH relativeFrom="column">
              <wp:posOffset>2470150</wp:posOffset>
            </wp:positionH>
            <wp:positionV relativeFrom="paragraph">
              <wp:posOffset>30480</wp:posOffset>
            </wp:positionV>
            <wp:extent cx="2825750" cy="2590800"/>
            <wp:effectExtent l="0" t="0" r="0" b="0"/>
            <wp:wrapNone/>
            <wp:docPr id="749805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67F">
        <w:rPr>
          <w:noProof/>
        </w:rPr>
        <w:drawing>
          <wp:inline distT="0" distB="0" distL="0" distR="0" wp14:anchorId="7D232813" wp14:editId="6CA01F12">
            <wp:extent cx="2345690" cy="261239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44E4" w14:textId="77777777" w:rsidR="0064023B" w:rsidRDefault="0064023B" w:rsidP="005654B8">
      <w:pPr>
        <w:pStyle w:val="NormalWeb"/>
        <w:rPr>
          <w:noProof/>
        </w:rPr>
      </w:pPr>
    </w:p>
    <w:p w14:paraId="41C68D6F" w14:textId="77777777" w:rsidR="0064023B" w:rsidRDefault="0064023B" w:rsidP="005654B8">
      <w:pPr>
        <w:pStyle w:val="NormalWeb"/>
        <w:rPr>
          <w:noProof/>
        </w:rPr>
      </w:pPr>
    </w:p>
    <w:p w14:paraId="792CB469" w14:textId="77777777" w:rsidR="0064023B" w:rsidRDefault="0064023B" w:rsidP="005654B8">
      <w:pPr>
        <w:pStyle w:val="NormalWeb"/>
        <w:rPr>
          <w:noProof/>
        </w:rPr>
      </w:pPr>
    </w:p>
    <w:p w14:paraId="43121F39" w14:textId="77777777" w:rsidR="0064023B" w:rsidRDefault="0064023B" w:rsidP="005654B8">
      <w:pPr>
        <w:pStyle w:val="NormalWeb"/>
        <w:rPr>
          <w:noProof/>
        </w:rPr>
      </w:pPr>
    </w:p>
    <w:p w14:paraId="1104B775" w14:textId="77777777" w:rsidR="007576B7" w:rsidRDefault="007576B7" w:rsidP="005654B8">
      <w:pPr>
        <w:pStyle w:val="NormalWeb"/>
        <w:rPr>
          <w:noProof/>
        </w:rPr>
      </w:pPr>
    </w:p>
    <w:p w14:paraId="553CB025" w14:textId="77777777" w:rsidR="007576B7" w:rsidRDefault="007576B7" w:rsidP="005654B8">
      <w:pPr>
        <w:pStyle w:val="NormalWeb"/>
        <w:rPr>
          <w:noProof/>
        </w:rPr>
      </w:pPr>
    </w:p>
    <w:p w14:paraId="2944A9F2" w14:textId="77777777" w:rsidR="0064023B" w:rsidRDefault="0064023B" w:rsidP="005654B8">
      <w:pPr>
        <w:pStyle w:val="NormalWeb"/>
        <w:rPr>
          <w:noProof/>
        </w:rPr>
      </w:pP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64023B" w:rsidRPr="007B5F67" w14:paraId="5957E7D2" w14:textId="77777777">
        <w:tc>
          <w:tcPr>
            <w:tcW w:w="9356" w:type="dxa"/>
            <w:gridSpan w:val="6"/>
            <w:shd w:val="clear" w:color="auto" w:fill="A6A6A6"/>
            <w:vAlign w:val="center"/>
          </w:tcPr>
          <w:p w14:paraId="4A387364" w14:textId="77777777" w:rsidR="0064023B" w:rsidRPr="007B5F67" w:rsidRDefault="006402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lastRenderedPageBreak/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72AFB24B" w14:textId="77777777" w:rsidR="0064023B" w:rsidRPr="007B5F67" w:rsidRDefault="004D1C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64023B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64023B" w14:paraId="79FD29DB" w14:textId="77777777">
        <w:tc>
          <w:tcPr>
            <w:tcW w:w="2552" w:type="dxa"/>
            <w:shd w:val="clear" w:color="auto" w:fill="D9D9D9"/>
            <w:vAlign w:val="center"/>
          </w:tcPr>
          <w:p w14:paraId="1C6557CE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76E63E9E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Realización de la base de datos, el backend y la conexión a la BD con éxito.  </w:t>
            </w:r>
          </w:p>
        </w:tc>
      </w:tr>
      <w:tr w:rsidR="0064023B" w14:paraId="09E61D04" w14:textId="77777777">
        <w:tc>
          <w:tcPr>
            <w:tcW w:w="2552" w:type="dxa"/>
            <w:shd w:val="clear" w:color="auto" w:fill="D9D9D9"/>
            <w:vAlign w:val="center"/>
          </w:tcPr>
          <w:p w14:paraId="003BBD82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0EE1DCF3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64023B" w:rsidRPr="00B30876" w14:paraId="3E378909" w14:textId="77777777">
        <w:tc>
          <w:tcPr>
            <w:tcW w:w="2552" w:type="dxa"/>
            <w:shd w:val="clear" w:color="auto" w:fill="D9D9D9"/>
            <w:vAlign w:val="center"/>
          </w:tcPr>
          <w:p w14:paraId="5BF3CFEA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337C2F83" w14:textId="77777777" w:rsidR="0064023B" w:rsidRPr="00B30876" w:rsidRDefault="0064023B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64023B" w14:paraId="58AB0355" w14:textId="77777777">
        <w:tc>
          <w:tcPr>
            <w:tcW w:w="2552" w:type="dxa"/>
            <w:shd w:val="clear" w:color="auto" w:fill="D9D9D9"/>
            <w:vAlign w:val="center"/>
          </w:tcPr>
          <w:p w14:paraId="7390ECF1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19DECF1E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20/04/2026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13BC653A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3D8425CE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17:30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11AB3178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6F959611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20:45</w:t>
            </w:r>
          </w:p>
        </w:tc>
      </w:tr>
      <w:tr w:rsidR="0064023B" w14:paraId="03D42E54" w14:textId="77777777">
        <w:tc>
          <w:tcPr>
            <w:tcW w:w="2552" w:type="dxa"/>
            <w:shd w:val="clear" w:color="auto" w:fill="D9D9D9"/>
            <w:vAlign w:val="center"/>
          </w:tcPr>
          <w:p w14:paraId="33ABC925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60504E2E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64023B" w14:paraId="1422902F" w14:textId="77777777">
        <w:tc>
          <w:tcPr>
            <w:tcW w:w="2552" w:type="dxa"/>
            <w:shd w:val="clear" w:color="auto" w:fill="D9D9D9"/>
            <w:vAlign w:val="center"/>
          </w:tcPr>
          <w:p w14:paraId="7E020A67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2F5612F8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2n- 17/04/2026</w:t>
            </w:r>
          </w:p>
        </w:tc>
      </w:tr>
    </w:tbl>
    <w:p w14:paraId="0D02179F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64023B" w14:paraId="4CAB1F5A" w14:textId="77777777">
        <w:tc>
          <w:tcPr>
            <w:tcW w:w="9923" w:type="dxa"/>
            <w:gridSpan w:val="3"/>
            <w:shd w:val="clear" w:color="auto" w:fill="A6A6A6"/>
          </w:tcPr>
          <w:p w14:paraId="2450D940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64023B" w14:paraId="34E8D6B5" w14:textId="77777777">
        <w:tc>
          <w:tcPr>
            <w:tcW w:w="3340" w:type="dxa"/>
            <w:shd w:val="clear" w:color="auto" w:fill="D9D9D9"/>
          </w:tcPr>
          <w:p w14:paraId="5BDE94E3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0502B677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541E9938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64023B" w14:paraId="1C482B7D" w14:textId="77777777">
        <w:tc>
          <w:tcPr>
            <w:tcW w:w="3340" w:type="dxa"/>
            <w:shd w:val="clear" w:color="auto" w:fill="D9D9D9"/>
          </w:tcPr>
          <w:p w14:paraId="63819DAA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7E8A80A2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275CD0D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64023B" w14:paraId="42AD44DA" w14:textId="77777777">
        <w:tc>
          <w:tcPr>
            <w:tcW w:w="3340" w:type="dxa"/>
            <w:shd w:val="clear" w:color="auto" w:fill="D9D9D9"/>
          </w:tcPr>
          <w:p w14:paraId="17B923FE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34A688FD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3E210D9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64023B" w14:paraId="3643F28C" w14:textId="77777777">
        <w:tc>
          <w:tcPr>
            <w:tcW w:w="3340" w:type="dxa"/>
            <w:shd w:val="clear" w:color="auto" w:fill="D9D9D9"/>
          </w:tcPr>
          <w:p w14:paraId="0C3727F4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3B047D6E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364CAADF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64023B" w14:paraId="009B9FAE" w14:textId="77777777">
        <w:tc>
          <w:tcPr>
            <w:tcW w:w="3340" w:type="dxa"/>
            <w:shd w:val="clear" w:color="auto" w:fill="D9D9D9"/>
          </w:tcPr>
          <w:p w14:paraId="67BCADEA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4C68C7AB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AC0C6E8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64023B" w14:paraId="73C86C65" w14:textId="77777777">
        <w:tc>
          <w:tcPr>
            <w:tcW w:w="3340" w:type="dxa"/>
            <w:shd w:val="clear" w:color="auto" w:fill="D9D9D9"/>
          </w:tcPr>
          <w:p w14:paraId="6D49912D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3A5369AE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D0A00AB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64023B" w14:paraId="5862DE81" w14:textId="77777777">
        <w:tc>
          <w:tcPr>
            <w:tcW w:w="3340" w:type="dxa"/>
            <w:shd w:val="clear" w:color="auto" w:fill="D9D9D9"/>
          </w:tcPr>
          <w:p w14:paraId="6AF35B72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15080EE4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12FF8A6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64023B" w14:paraId="205991CB" w14:textId="77777777">
        <w:tc>
          <w:tcPr>
            <w:tcW w:w="3340" w:type="dxa"/>
          </w:tcPr>
          <w:p w14:paraId="63FEF1C6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468E1CE2" w14:textId="77777777" w:rsidR="0064023B" w:rsidRDefault="0064023B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54F6EFC7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64023B" w:rsidRPr="00617939" w14:paraId="233D4256" w14:textId="77777777">
        <w:tc>
          <w:tcPr>
            <w:tcW w:w="3340" w:type="dxa"/>
          </w:tcPr>
          <w:p w14:paraId="273ACCD3" w14:textId="77777777" w:rsidR="0064023B" w:rsidRPr="00617939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15D07759" w14:textId="77777777" w:rsidR="0064023B" w:rsidRDefault="0064023B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97F49C0" w14:textId="77777777" w:rsidR="0064023B" w:rsidRPr="00617939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64023B" w14:paraId="4CC5FADA" w14:textId="77777777">
        <w:tc>
          <w:tcPr>
            <w:tcW w:w="3340" w:type="dxa"/>
          </w:tcPr>
          <w:p w14:paraId="0026B330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67B4F906" w14:textId="77777777" w:rsidR="0064023B" w:rsidRDefault="0064023B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4C24B0D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64023B" w14:paraId="708F13F9" w14:textId="77777777">
        <w:tc>
          <w:tcPr>
            <w:tcW w:w="3340" w:type="dxa"/>
          </w:tcPr>
          <w:p w14:paraId="623561D2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34F6B352" w14:textId="77777777" w:rsidR="0064023B" w:rsidRDefault="0064023B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74A1831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3BFE212E" w14:textId="77777777" w:rsidR="0064023B" w:rsidRPr="0064023B" w:rsidRDefault="0064023B" w:rsidP="0064023B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64023B" w:rsidRPr="007B5F67" w14:paraId="391BCE3D" w14:textId="77777777">
        <w:tc>
          <w:tcPr>
            <w:tcW w:w="9923" w:type="dxa"/>
            <w:shd w:val="clear" w:color="auto" w:fill="D9D9D9"/>
          </w:tcPr>
          <w:p w14:paraId="1F4BC6F1" w14:textId="77777777" w:rsidR="0064023B" w:rsidRPr="007B5F67" w:rsidRDefault="006402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7AC3C6F5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43B4AC2D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 llevo a cabo la realización de la base de datos con MySQL y conllevamos la realización del backend con PHP 8 con la arquitectura Modelo-Vista-Controlador y el conexón a la base de datos de manera exitosa.</w:t>
      </w:r>
    </w:p>
    <w:p w14:paraId="053E07E7" w14:textId="77777777" w:rsidR="0064023B" w:rsidRDefault="0064023B" w:rsidP="0064023B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37C1DC52" w14:textId="77777777" w:rsidR="00D85BA9" w:rsidRPr="00D85BA9" w:rsidRDefault="00D85BA9" w:rsidP="0064023B">
      <w:pPr>
        <w:pStyle w:val="Textoindependiente"/>
        <w:rPr>
          <w:rFonts w:ascii="Arial" w:hAnsi="Arial" w:cs="Arial"/>
          <w:bCs/>
          <w:color w:val="000000"/>
        </w:rPr>
      </w:pPr>
      <w:r w:rsidRPr="00D85BA9">
        <w:rPr>
          <w:rFonts w:ascii="Arial" w:hAnsi="Arial" w:cs="Arial"/>
          <w:bCs/>
          <w:color w:val="000000"/>
        </w:rPr>
        <w:t>Realización del backend y la base de datos con su respectiva conexión.</w:t>
      </w:r>
    </w:p>
    <w:p w14:paraId="232E007F" w14:textId="77777777" w:rsidR="0064023B" w:rsidRDefault="0064023B" w:rsidP="0064023B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lastRenderedPageBreak/>
        <w:t xml:space="preserve">ANEXOS </w:t>
      </w:r>
    </w:p>
    <w:p w14:paraId="36D5BF49" w14:textId="57985998" w:rsidR="00146CF5" w:rsidRDefault="00545151" w:rsidP="00146CF5">
      <w:pPr>
        <w:pStyle w:val="Textoindependiente"/>
        <w:rPr>
          <w:rFonts w:ascii="Arial" w:hAnsi="Arial" w:cs="Arial"/>
          <w:b/>
          <w:color w:val="000000"/>
        </w:rPr>
      </w:pPr>
      <w:r w:rsidRPr="00146CF5">
        <w:rPr>
          <w:rFonts w:ascii="Arial" w:hAnsi="Arial" w:cs="Arial"/>
          <w:b/>
          <w:noProof/>
          <w:color w:val="000000"/>
          <w:lang w:val="es-MX"/>
        </w:rPr>
        <w:drawing>
          <wp:inline distT="0" distB="0" distL="0" distR="0" wp14:anchorId="48C55A10" wp14:editId="6A30544D">
            <wp:extent cx="5664835" cy="3093720"/>
            <wp:effectExtent l="0" t="0" r="0" b="0"/>
            <wp:docPr id="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3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8215F" w14:textId="5601A8DD" w:rsidR="00146CF5" w:rsidRPr="00146CF5" w:rsidRDefault="00545151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  <w:r w:rsidRPr="00146CF5">
        <w:rPr>
          <w:rFonts w:ascii="Arial" w:hAnsi="Arial" w:cs="Arial"/>
          <w:b/>
          <w:noProof/>
          <w:color w:val="000000"/>
          <w:lang w:val="es-MX"/>
        </w:rPr>
        <w:drawing>
          <wp:inline distT="0" distB="0" distL="0" distR="0" wp14:anchorId="561CE6B6" wp14:editId="35CF3BA7">
            <wp:extent cx="5622925" cy="3021965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08C9" w14:textId="77777777" w:rsidR="00146CF5" w:rsidRDefault="00146CF5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</w:p>
    <w:p w14:paraId="02EEE79B" w14:textId="77777777" w:rsidR="00146CF5" w:rsidRDefault="00146CF5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</w:p>
    <w:p w14:paraId="2237DDF5" w14:textId="77777777" w:rsidR="00146CF5" w:rsidRDefault="00146CF5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</w:p>
    <w:p w14:paraId="544ABFC5" w14:textId="77777777" w:rsidR="00146CF5" w:rsidRPr="00146CF5" w:rsidRDefault="00146CF5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</w:p>
    <w:p w14:paraId="52ABC926" w14:textId="77777777" w:rsidR="00D85BA9" w:rsidRDefault="00D85BA9" w:rsidP="0064023B">
      <w:pPr>
        <w:pStyle w:val="Textoindependiente"/>
        <w:rPr>
          <w:rFonts w:ascii="Arial" w:hAnsi="Arial" w:cs="Arial"/>
          <w:b/>
          <w:color w:val="000000"/>
        </w:rPr>
      </w:pPr>
    </w:p>
    <w:p w14:paraId="235095D1" w14:textId="77777777" w:rsidR="00146CF5" w:rsidRDefault="00146CF5" w:rsidP="0064023B">
      <w:pPr>
        <w:pStyle w:val="Textoindependiente"/>
        <w:rPr>
          <w:rFonts w:ascii="Arial" w:hAnsi="Arial" w:cs="Arial"/>
          <w:b/>
          <w:color w:val="000000"/>
        </w:rPr>
      </w:pPr>
    </w:p>
    <w:p w14:paraId="0E68690F" w14:textId="77777777" w:rsidR="00ED7F96" w:rsidRDefault="00ED7F96" w:rsidP="0064023B">
      <w:pPr>
        <w:pStyle w:val="Textoindependiente"/>
        <w:rPr>
          <w:rFonts w:ascii="Arial" w:hAnsi="Arial" w:cs="Arial"/>
          <w:b/>
          <w:color w:val="000000"/>
        </w:rPr>
      </w:pPr>
    </w:p>
    <w:p w14:paraId="67202D34" w14:textId="77777777" w:rsidR="00ED7F96" w:rsidRDefault="00ED7F96" w:rsidP="0064023B">
      <w:pPr>
        <w:pStyle w:val="Textoindependiente"/>
        <w:rPr>
          <w:rFonts w:ascii="Arial" w:hAnsi="Arial" w:cs="Arial"/>
          <w:b/>
          <w:color w:val="000000"/>
        </w:rPr>
      </w:pP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64023B" w:rsidRPr="007B5F67" w14:paraId="4F5194D0" w14:textId="77777777">
        <w:tc>
          <w:tcPr>
            <w:tcW w:w="9356" w:type="dxa"/>
            <w:gridSpan w:val="6"/>
            <w:shd w:val="clear" w:color="auto" w:fill="A6A6A6"/>
            <w:vAlign w:val="center"/>
          </w:tcPr>
          <w:p w14:paraId="659032B0" w14:textId="77777777" w:rsidR="0064023B" w:rsidRPr="007B5F67" w:rsidRDefault="006402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lastRenderedPageBreak/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67F579E1" w14:textId="77777777" w:rsidR="0064023B" w:rsidRPr="007B5F67" w:rsidRDefault="004D1C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  <w:r w:rsidR="0064023B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64023B" w14:paraId="62880304" w14:textId="77777777">
        <w:tc>
          <w:tcPr>
            <w:tcW w:w="2552" w:type="dxa"/>
            <w:shd w:val="clear" w:color="auto" w:fill="D9D9D9"/>
            <w:vAlign w:val="center"/>
          </w:tcPr>
          <w:p w14:paraId="07C6D4DF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71E1124D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Modificaciones </w:t>
            </w:r>
            <w:r w:rsidR="00146CF5">
              <w:rPr>
                <w:rFonts w:ascii="Arial" w:hAnsi="Arial" w:cs="Arial"/>
                <w:i/>
                <w:color w:val="000000"/>
              </w:rPr>
              <w:t>y creación del MVC en el</w:t>
            </w:r>
            <w:r>
              <w:rPr>
                <w:rFonts w:ascii="Arial" w:hAnsi="Arial" w:cs="Arial"/>
                <w:i/>
                <w:color w:val="000000"/>
              </w:rPr>
              <w:t xml:space="preserve"> Backend y el comienzo del Frontend y conectar</w:t>
            </w:r>
            <w:r w:rsidR="00293CCF">
              <w:rPr>
                <w:rFonts w:ascii="Arial" w:hAnsi="Arial" w:cs="Arial"/>
                <w:i/>
                <w:color w:val="000000"/>
              </w:rPr>
              <w:t xml:space="preserve"> ambas partes del proyecto.</w:t>
            </w:r>
            <w:r>
              <w:rPr>
                <w:rFonts w:ascii="Arial" w:hAnsi="Arial" w:cs="Arial"/>
                <w:i/>
                <w:color w:val="000000"/>
              </w:rPr>
              <w:t xml:space="preserve">  </w:t>
            </w:r>
          </w:p>
        </w:tc>
      </w:tr>
      <w:tr w:rsidR="0064023B" w14:paraId="38F8DDD4" w14:textId="77777777">
        <w:tc>
          <w:tcPr>
            <w:tcW w:w="2552" w:type="dxa"/>
            <w:shd w:val="clear" w:color="auto" w:fill="D9D9D9"/>
            <w:vAlign w:val="center"/>
          </w:tcPr>
          <w:p w14:paraId="16E891CA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732DA3FC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64023B" w:rsidRPr="00B30876" w14:paraId="18659CFA" w14:textId="77777777">
        <w:tc>
          <w:tcPr>
            <w:tcW w:w="2552" w:type="dxa"/>
            <w:shd w:val="clear" w:color="auto" w:fill="D9D9D9"/>
            <w:vAlign w:val="center"/>
          </w:tcPr>
          <w:p w14:paraId="3E62DB6B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718863B2" w14:textId="77777777" w:rsidR="0064023B" w:rsidRPr="00B30876" w:rsidRDefault="0064023B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64023B" w14:paraId="27DD75F1" w14:textId="77777777">
        <w:tc>
          <w:tcPr>
            <w:tcW w:w="2552" w:type="dxa"/>
            <w:shd w:val="clear" w:color="auto" w:fill="D9D9D9"/>
            <w:vAlign w:val="center"/>
          </w:tcPr>
          <w:p w14:paraId="0D43D94C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7EF3EE1B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24/04/2026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F02762B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4C7C5345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18:15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8935D73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2874E762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19:55</w:t>
            </w:r>
          </w:p>
        </w:tc>
      </w:tr>
      <w:tr w:rsidR="0064023B" w14:paraId="27920DF0" w14:textId="77777777">
        <w:tc>
          <w:tcPr>
            <w:tcW w:w="2552" w:type="dxa"/>
            <w:shd w:val="clear" w:color="auto" w:fill="D9D9D9"/>
            <w:vAlign w:val="center"/>
          </w:tcPr>
          <w:p w14:paraId="76026222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547BAC69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64023B" w14:paraId="2AAF8A93" w14:textId="77777777">
        <w:tc>
          <w:tcPr>
            <w:tcW w:w="2552" w:type="dxa"/>
            <w:shd w:val="clear" w:color="auto" w:fill="D9D9D9"/>
            <w:vAlign w:val="center"/>
          </w:tcPr>
          <w:p w14:paraId="292D8934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52F561A3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Minuta </w:t>
            </w:r>
            <w:r w:rsidR="004D1CB4">
              <w:rPr>
                <w:rFonts w:ascii="Arial" w:hAnsi="Arial" w:cs="Arial"/>
                <w:i/>
                <w:color w:val="000000"/>
              </w:rPr>
              <w:t>3</w:t>
            </w:r>
            <w:r>
              <w:rPr>
                <w:rFonts w:ascii="Arial" w:hAnsi="Arial" w:cs="Arial"/>
                <w:i/>
                <w:color w:val="000000"/>
              </w:rPr>
              <w:t>n- 20/04/2026</w:t>
            </w:r>
          </w:p>
        </w:tc>
      </w:tr>
    </w:tbl>
    <w:p w14:paraId="2B63F382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64023B" w14:paraId="693F0183" w14:textId="77777777">
        <w:tc>
          <w:tcPr>
            <w:tcW w:w="9923" w:type="dxa"/>
            <w:gridSpan w:val="3"/>
            <w:shd w:val="clear" w:color="auto" w:fill="A6A6A6"/>
          </w:tcPr>
          <w:p w14:paraId="34818E5B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64023B" w14:paraId="4B6A18DD" w14:textId="77777777">
        <w:tc>
          <w:tcPr>
            <w:tcW w:w="3340" w:type="dxa"/>
            <w:shd w:val="clear" w:color="auto" w:fill="D9D9D9"/>
          </w:tcPr>
          <w:p w14:paraId="3129F13B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1183AD4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09959B0E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64023B" w14:paraId="2E6D75FA" w14:textId="77777777">
        <w:tc>
          <w:tcPr>
            <w:tcW w:w="3340" w:type="dxa"/>
            <w:shd w:val="clear" w:color="auto" w:fill="D9D9D9"/>
          </w:tcPr>
          <w:p w14:paraId="4048B9A4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41069CDF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35BCFE1D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64023B" w14:paraId="7B074944" w14:textId="77777777">
        <w:tc>
          <w:tcPr>
            <w:tcW w:w="3340" w:type="dxa"/>
            <w:shd w:val="clear" w:color="auto" w:fill="D9D9D9"/>
          </w:tcPr>
          <w:p w14:paraId="3853D0B0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0279B3C0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1F18EFD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64023B" w14:paraId="4F025768" w14:textId="77777777">
        <w:tc>
          <w:tcPr>
            <w:tcW w:w="3340" w:type="dxa"/>
            <w:shd w:val="clear" w:color="auto" w:fill="D9D9D9"/>
          </w:tcPr>
          <w:p w14:paraId="61929FE0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510C3D0D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5D8EEC0B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64023B" w14:paraId="042FDA34" w14:textId="77777777">
        <w:tc>
          <w:tcPr>
            <w:tcW w:w="3340" w:type="dxa"/>
            <w:shd w:val="clear" w:color="auto" w:fill="D9D9D9"/>
          </w:tcPr>
          <w:p w14:paraId="27E022D3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5CA4BDA9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370CE166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64023B" w14:paraId="3DDF4B9D" w14:textId="77777777">
        <w:tc>
          <w:tcPr>
            <w:tcW w:w="3340" w:type="dxa"/>
            <w:shd w:val="clear" w:color="auto" w:fill="D9D9D9"/>
          </w:tcPr>
          <w:p w14:paraId="3AD2AFB1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3FAAF8FC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1EB3AA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64023B" w14:paraId="4B1892CF" w14:textId="77777777">
        <w:tc>
          <w:tcPr>
            <w:tcW w:w="3340" w:type="dxa"/>
            <w:shd w:val="clear" w:color="auto" w:fill="D9D9D9"/>
          </w:tcPr>
          <w:p w14:paraId="3A648B1F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3E39E9DF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4ECDE009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64023B" w14:paraId="49914F15" w14:textId="77777777">
        <w:tc>
          <w:tcPr>
            <w:tcW w:w="3340" w:type="dxa"/>
          </w:tcPr>
          <w:p w14:paraId="08C4EB5D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0586124D" w14:textId="77777777" w:rsidR="0064023B" w:rsidRDefault="0064023B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0378BA57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64023B" w:rsidRPr="00617939" w14:paraId="0BE751D9" w14:textId="77777777">
        <w:tc>
          <w:tcPr>
            <w:tcW w:w="3340" w:type="dxa"/>
          </w:tcPr>
          <w:p w14:paraId="6693AA4C" w14:textId="77777777" w:rsidR="0064023B" w:rsidRPr="00617939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49F9255D" w14:textId="77777777" w:rsidR="0064023B" w:rsidRDefault="0064023B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61B2F02" w14:textId="77777777" w:rsidR="0064023B" w:rsidRPr="00617939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64023B" w14:paraId="59C088D5" w14:textId="77777777">
        <w:tc>
          <w:tcPr>
            <w:tcW w:w="3340" w:type="dxa"/>
          </w:tcPr>
          <w:p w14:paraId="443B9785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3D30B12B" w14:textId="77777777" w:rsidR="0064023B" w:rsidRDefault="0064023B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10098F06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64023B" w14:paraId="3613D409" w14:textId="77777777">
        <w:tc>
          <w:tcPr>
            <w:tcW w:w="3340" w:type="dxa"/>
          </w:tcPr>
          <w:p w14:paraId="4A4E414C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372BEC5B" w14:textId="77777777" w:rsidR="0064023B" w:rsidRDefault="0064023B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B17408B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31BA384F" w14:textId="77777777" w:rsidR="0064023B" w:rsidRPr="0064023B" w:rsidRDefault="0064023B" w:rsidP="0064023B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64023B" w:rsidRPr="007B5F67" w14:paraId="6A041C1B" w14:textId="77777777">
        <w:tc>
          <w:tcPr>
            <w:tcW w:w="9923" w:type="dxa"/>
            <w:shd w:val="clear" w:color="auto" w:fill="D9D9D9"/>
          </w:tcPr>
          <w:p w14:paraId="500EFCC6" w14:textId="77777777" w:rsidR="0064023B" w:rsidRPr="007B5F67" w:rsidRDefault="006402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3AB73264" w14:textId="77777777" w:rsidR="00146CF5" w:rsidRDefault="00146CF5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21150677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Se llevo a cabo </w:t>
      </w:r>
      <w:r w:rsidR="00293CCF">
        <w:rPr>
          <w:rFonts w:ascii="Arial" w:hAnsi="Arial" w:cs="Arial"/>
          <w:bCs/>
          <w:sz w:val="22"/>
          <w:szCs w:val="22"/>
        </w:rPr>
        <w:t xml:space="preserve">a la modificación de ajustes de versión y tratar de conectar el Backend realizado en PHP 8 con el Frontend en Angular 21 y la realización de las carpetas del </w:t>
      </w:r>
      <w:proofErr w:type="spellStart"/>
      <w:r w:rsidR="00293CCF">
        <w:rPr>
          <w:rFonts w:ascii="Arial" w:hAnsi="Arial" w:cs="Arial"/>
          <w:bCs/>
          <w:sz w:val="22"/>
          <w:szCs w:val="22"/>
        </w:rPr>
        <w:t>dashboard</w:t>
      </w:r>
      <w:proofErr w:type="spellEnd"/>
      <w:r w:rsidR="00D85BA9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="00D85BA9">
        <w:rPr>
          <w:rFonts w:ascii="Arial" w:hAnsi="Arial" w:cs="Arial"/>
          <w:bCs/>
          <w:sz w:val="22"/>
          <w:szCs w:val="22"/>
        </w:rPr>
        <w:t>login</w:t>
      </w:r>
      <w:proofErr w:type="spellEnd"/>
      <w:r w:rsidR="00D85BA9">
        <w:rPr>
          <w:rFonts w:ascii="Arial" w:hAnsi="Arial" w:cs="Arial"/>
          <w:bCs/>
          <w:sz w:val="22"/>
          <w:szCs w:val="22"/>
        </w:rPr>
        <w:t xml:space="preserve"> y </w:t>
      </w:r>
      <w:proofErr w:type="spellStart"/>
      <w:r w:rsidR="00D85BA9">
        <w:rPr>
          <w:rFonts w:ascii="Arial" w:hAnsi="Arial" w:cs="Arial"/>
          <w:bCs/>
          <w:sz w:val="22"/>
          <w:szCs w:val="22"/>
        </w:rPr>
        <w:t>register</w:t>
      </w:r>
      <w:proofErr w:type="spellEnd"/>
      <w:r w:rsidR="00D85BA9">
        <w:rPr>
          <w:rFonts w:ascii="Arial" w:hAnsi="Arial" w:cs="Arial"/>
          <w:bCs/>
          <w:sz w:val="22"/>
          <w:szCs w:val="22"/>
        </w:rPr>
        <w:t>.</w:t>
      </w:r>
    </w:p>
    <w:p w14:paraId="3EA5B86E" w14:textId="77777777" w:rsidR="00146CF5" w:rsidRDefault="00146CF5" w:rsidP="0064023B">
      <w:pPr>
        <w:pStyle w:val="Textoindependiente"/>
        <w:rPr>
          <w:rFonts w:ascii="Arial" w:hAnsi="Arial" w:cs="Arial"/>
          <w:b/>
          <w:color w:val="000000"/>
        </w:rPr>
      </w:pPr>
    </w:p>
    <w:p w14:paraId="76A12C73" w14:textId="77777777" w:rsidR="0064023B" w:rsidRDefault="0064023B" w:rsidP="0064023B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2033257A" w14:textId="77777777" w:rsidR="00ED2F45" w:rsidRPr="00903B36" w:rsidRDefault="00ED2F45" w:rsidP="0064023B">
      <w:pPr>
        <w:pStyle w:val="Textoindependiente"/>
        <w:rPr>
          <w:rFonts w:ascii="Arial" w:hAnsi="Arial" w:cs="Arial"/>
          <w:bCs/>
          <w:color w:val="000000"/>
        </w:rPr>
      </w:pPr>
      <w:r w:rsidRPr="00903B36">
        <w:rPr>
          <w:rFonts w:ascii="Arial" w:hAnsi="Arial" w:cs="Arial"/>
          <w:bCs/>
          <w:color w:val="000000"/>
        </w:rPr>
        <w:lastRenderedPageBreak/>
        <w:t xml:space="preserve">Realización de cosas del backend como la carpeta </w:t>
      </w:r>
      <w:proofErr w:type="spellStart"/>
      <w:r w:rsidRPr="00903B36">
        <w:rPr>
          <w:rFonts w:ascii="Arial" w:hAnsi="Arial" w:cs="Arial"/>
          <w:bCs/>
          <w:color w:val="000000"/>
        </w:rPr>
        <w:t>public</w:t>
      </w:r>
      <w:proofErr w:type="spellEnd"/>
      <w:r w:rsidRPr="00903B36">
        <w:rPr>
          <w:rFonts w:ascii="Arial" w:hAnsi="Arial" w:cs="Arial"/>
          <w:bCs/>
          <w:color w:val="000000"/>
        </w:rPr>
        <w:t xml:space="preserve">, </w:t>
      </w:r>
      <w:proofErr w:type="spellStart"/>
      <w:r w:rsidRPr="00903B36">
        <w:rPr>
          <w:rFonts w:ascii="Arial" w:hAnsi="Arial" w:cs="Arial"/>
          <w:bCs/>
          <w:color w:val="000000"/>
        </w:rPr>
        <w:t>controllers</w:t>
      </w:r>
      <w:proofErr w:type="spellEnd"/>
      <w:r w:rsidRPr="00903B36">
        <w:rPr>
          <w:rFonts w:ascii="Arial" w:hAnsi="Arial" w:cs="Arial"/>
          <w:bCs/>
          <w:color w:val="000000"/>
        </w:rPr>
        <w:t xml:space="preserve"> y </w:t>
      </w:r>
      <w:proofErr w:type="spellStart"/>
      <w:r w:rsidRPr="00903B36">
        <w:rPr>
          <w:rFonts w:ascii="Arial" w:hAnsi="Arial" w:cs="Arial"/>
          <w:bCs/>
          <w:color w:val="000000"/>
        </w:rPr>
        <w:t>routes</w:t>
      </w:r>
      <w:proofErr w:type="spellEnd"/>
      <w:r w:rsidR="00903B36" w:rsidRPr="00903B36">
        <w:rPr>
          <w:rFonts w:ascii="Arial" w:hAnsi="Arial" w:cs="Arial"/>
          <w:bCs/>
          <w:color w:val="000000"/>
        </w:rPr>
        <w:t xml:space="preserve"> y conectarlas al Angular y base a ello la creación del </w:t>
      </w:r>
      <w:proofErr w:type="spellStart"/>
      <w:r w:rsidR="00903B36" w:rsidRPr="00903B36">
        <w:rPr>
          <w:rFonts w:ascii="Arial" w:hAnsi="Arial" w:cs="Arial"/>
          <w:bCs/>
          <w:color w:val="000000"/>
        </w:rPr>
        <w:t>dashboard</w:t>
      </w:r>
      <w:proofErr w:type="spellEnd"/>
      <w:r w:rsidR="00903B36" w:rsidRPr="00903B36">
        <w:rPr>
          <w:rFonts w:ascii="Arial" w:hAnsi="Arial" w:cs="Arial"/>
          <w:bCs/>
          <w:color w:val="000000"/>
        </w:rPr>
        <w:t xml:space="preserve">, </w:t>
      </w:r>
      <w:proofErr w:type="spellStart"/>
      <w:r w:rsidR="00903B36" w:rsidRPr="00903B36">
        <w:rPr>
          <w:rFonts w:ascii="Arial" w:hAnsi="Arial" w:cs="Arial"/>
          <w:bCs/>
          <w:color w:val="000000"/>
        </w:rPr>
        <w:t>login</w:t>
      </w:r>
      <w:proofErr w:type="spellEnd"/>
      <w:r w:rsidR="00903B36" w:rsidRPr="00903B36">
        <w:rPr>
          <w:rFonts w:ascii="Arial" w:hAnsi="Arial" w:cs="Arial"/>
          <w:bCs/>
          <w:color w:val="000000"/>
        </w:rPr>
        <w:t xml:space="preserve"> y </w:t>
      </w:r>
      <w:proofErr w:type="spellStart"/>
      <w:r w:rsidR="00903B36" w:rsidRPr="00903B36">
        <w:rPr>
          <w:rFonts w:ascii="Arial" w:hAnsi="Arial" w:cs="Arial"/>
          <w:bCs/>
          <w:color w:val="000000"/>
        </w:rPr>
        <w:t>register</w:t>
      </w:r>
      <w:proofErr w:type="spellEnd"/>
      <w:r w:rsidR="00903B36" w:rsidRPr="00903B36">
        <w:rPr>
          <w:rFonts w:ascii="Arial" w:hAnsi="Arial" w:cs="Arial"/>
          <w:bCs/>
          <w:color w:val="000000"/>
        </w:rPr>
        <w:t>.</w:t>
      </w:r>
    </w:p>
    <w:p w14:paraId="653169CC" w14:textId="77777777" w:rsidR="0064023B" w:rsidRDefault="0064023B" w:rsidP="0064023B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33B4A4F5" w14:textId="26870B55" w:rsidR="005654B8" w:rsidRDefault="00545151" w:rsidP="00ED2F45">
      <w:pPr>
        <w:pStyle w:val="NormalWeb"/>
        <w:spacing w:after="0"/>
        <w:rPr>
          <w:noProof/>
        </w:rPr>
      </w:pPr>
      <w:r w:rsidRPr="00C7667F">
        <w:rPr>
          <w:noProof/>
        </w:rPr>
        <w:drawing>
          <wp:inline distT="0" distB="0" distL="0" distR="0" wp14:anchorId="2DCBB839" wp14:editId="20437A7A">
            <wp:extent cx="5397500" cy="296291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4D1CB4" w:rsidRPr="007B5F67" w14:paraId="36D28E7C" w14:textId="77777777">
        <w:tc>
          <w:tcPr>
            <w:tcW w:w="9356" w:type="dxa"/>
            <w:gridSpan w:val="6"/>
            <w:shd w:val="clear" w:color="auto" w:fill="A6A6A6"/>
            <w:vAlign w:val="center"/>
          </w:tcPr>
          <w:p w14:paraId="3429096C" w14:textId="77777777" w:rsidR="004D1CB4" w:rsidRPr="007B5F67" w:rsidRDefault="004D1C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255B337A" w14:textId="377EA066" w:rsidR="004D1CB4" w:rsidRPr="007B5F67" w:rsidRDefault="005451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="004D1CB4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4D1CB4" w14:paraId="3F1E0937" w14:textId="77777777">
        <w:tc>
          <w:tcPr>
            <w:tcW w:w="2552" w:type="dxa"/>
            <w:shd w:val="clear" w:color="auto" w:fill="D9D9D9"/>
            <w:vAlign w:val="center"/>
          </w:tcPr>
          <w:p w14:paraId="46B1099B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10CA61FE" w14:textId="77777777" w:rsidR="004D1CB4" w:rsidRDefault="004D1CB4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Realización pruebas en el entorno del backend y frontend con la respectiva conexión de </w:t>
            </w:r>
            <w:proofErr w:type="gramStart"/>
            <w:r>
              <w:rPr>
                <w:rFonts w:ascii="Arial" w:hAnsi="Arial" w:cs="Arial"/>
                <w:i/>
                <w:color w:val="000000"/>
              </w:rPr>
              <w:t>la misma</w:t>
            </w:r>
            <w:proofErr w:type="gramEnd"/>
            <w:r>
              <w:rPr>
                <w:rFonts w:ascii="Arial" w:hAnsi="Arial" w:cs="Arial"/>
                <w:i/>
                <w:color w:val="000000"/>
              </w:rPr>
              <w:t xml:space="preserve">.  </w:t>
            </w:r>
          </w:p>
        </w:tc>
      </w:tr>
      <w:tr w:rsidR="004D1CB4" w14:paraId="1548A66A" w14:textId="77777777">
        <w:tc>
          <w:tcPr>
            <w:tcW w:w="2552" w:type="dxa"/>
            <w:shd w:val="clear" w:color="auto" w:fill="D9D9D9"/>
            <w:vAlign w:val="center"/>
          </w:tcPr>
          <w:p w14:paraId="7E5468CE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0745A146" w14:textId="77777777" w:rsidR="004D1CB4" w:rsidRDefault="004D1CB4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4D1CB4" w:rsidRPr="00B30876" w14:paraId="74DE8CDA" w14:textId="77777777">
        <w:tc>
          <w:tcPr>
            <w:tcW w:w="2552" w:type="dxa"/>
            <w:shd w:val="clear" w:color="auto" w:fill="D9D9D9"/>
            <w:vAlign w:val="center"/>
          </w:tcPr>
          <w:p w14:paraId="1F24FBE3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68E002F6" w14:textId="77777777" w:rsidR="004D1CB4" w:rsidRPr="00B30876" w:rsidRDefault="004D1CB4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4D1CB4" w14:paraId="14E3BF2E" w14:textId="77777777">
        <w:tc>
          <w:tcPr>
            <w:tcW w:w="2552" w:type="dxa"/>
            <w:shd w:val="clear" w:color="auto" w:fill="D9D9D9"/>
            <w:vAlign w:val="center"/>
          </w:tcPr>
          <w:p w14:paraId="18CE8035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45193237" w14:textId="77777777" w:rsidR="004D1CB4" w:rsidRDefault="004D1CB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05/05/2026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2A85453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3EB7E705" w14:textId="77777777" w:rsidR="004D1CB4" w:rsidRDefault="004D1CB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20:30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30266FD4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4D9CD6A8" w14:textId="77777777" w:rsidR="004D1CB4" w:rsidRDefault="004D1CB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21:00</w:t>
            </w:r>
          </w:p>
        </w:tc>
      </w:tr>
      <w:tr w:rsidR="004D1CB4" w14:paraId="6D937C8B" w14:textId="77777777">
        <w:tc>
          <w:tcPr>
            <w:tcW w:w="2552" w:type="dxa"/>
            <w:shd w:val="clear" w:color="auto" w:fill="D9D9D9"/>
            <w:vAlign w:val="center"/>
          </w:tcPr>
          <w:p w14:paraId="0029FA84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657C5345" w14:textId="77777777" w:rsidR="004D1CB4" w:rsidRDefault="004D1CB4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4D1CB4" w14:paraId="6C8AB129" w14:textId="77777777">
        <w:tc>
          <w:tcPr>
            <w:tcW w:w="2552" w:type="dxa"/>
            <w:shd w:val="clear" w:color="auto" w:fill="D9D9D9"/>
            <w:vAlign w:val="center"/>
          </w:tcPr>
          <w:p w14:paraId="4E1DE019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6B2B05CE" w14:textId="77777777" w:rsidR="004D1CB4" w:rsidRDefault="004D1CB4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4n- 24/04/2026</w:t>
            </w:r>
          </w:p>
        </w:tc>
      </w:tr>
    </w:tbl>
    <w:p w14:paraId="1FBB5F84" w14:textId="77777777" w:rsidR="004D1CB4" w:rsidRDefault="004D1CB4" w:rsidP="004D1CB4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4D1CB4" w14:paraId="6CB0E27D" w14:textId="77777777">
        <w:tc>
          <w:tcPr>
            <w:tcW w:w="9923" w:type="dxa"/>
            <w:gridSpan w:val="3"/>
            <w:shd w:val="clear" w:color="auto" w:fill="A6A6A6"/>
          </w:tcPr>
          <w:p w14:paraId="724C1AE6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4D1CB4" w14:paraId="45FDA396" w14:textId="77777777">
        <w:tc>
          <w:tcPr>
            <w:tcW w:w="3340" w:type="dxa"/>
            <w:shd w:val="clear" w:color="auto" w:fill="D9D9D9"/>
          </w:tcPr>
          <w:p w14:paraId="58EDB5D7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265F09E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0BCCAC60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4D1CB4" w14:paraId="26FC7F0C" w14:textId="77777777">
        <w:tc>
          <w:tcPr>
            <w:tcW w:w="3340" w:type="dxa"/>
            <w:shd w:val="clear" w:color="auto" w:fill="D9D9D9"/>
          </w:tcPr>
          <w:p w14:paraId="2E797AA0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05620A65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3575FF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4D1CB4" w14:paraId="10C03488" w14:textId="77777777">
        <w:tc>
          <w:tcPr>
            <w:tcW w:w="3340" w:type="dxa"/>
            <w:shd w:val="clear" w:color="auto" w:fill="D9D9D9"/>
          </w:tcPr>
          <w:p w14:paraId="3FA2A6CF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5DE6168F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5EFC511A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4D1CB4" w14:paraId="7DC65FE2" w14:textId="77777777">
        <w:tc>
          <w:tcPr>
            <w:tcW w:w="3340" w:type="dxa"/>
            <w:shd w:val="clear" w:color="auto" w:fill="D9D9D9"/>
          </w:tcPr>
          <w:p w14:paraId="38ABEFF7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3721B72A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37C9755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4D1CB4" w14:paraId="508FF418" w14:textId="77777777">
        <w:tc>
          <w:tcPr>
            <w:tcW w:w="3340" w:type="dxa"/>
            <w:shd w:val="clear" w:color="auto" w:fill="D9D9D9"/>
          </w:tcPr>
          <w:p w14:paraId="3E59504C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lastRenderedPageBreak/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036A3C5E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9AA3F0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4D1CB4" w14:paraId="2265E569" w14:textId="77777777">
        <w:tc>
          <w:tcPr>
            <w:tcW w:w="3340" w:type="dxa"/>
            <w:shd w:val="clear" w:color="auto" w:fill="D9D9D9"/>
          </w:tcPr>
          <w:p w14:paraId="3D94289E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77E6FE73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3BC85CC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4D1CB4" w14:paraId="02DBF18D" w14:textId="77777777">
        <w:tc>
          <w:tcPr>
            <w:tcW w:w="3340" w:type="dxa"/>
            <w:shd w:val="clear" w:color="auto" w:fill="D9D9D9"/>
          </w:tcPr>
          <w:p w14:paraId="3A1EC230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490C8B7F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01505BBC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4D1CB4" w14:paraId="4FBA7EDB" w14:textId="77777777">
        <w:tc>
          <w:tcPr>
            <w:tcW w:w="3340" w:type="dxa"/>
          </w:tcPr>
          <w:p w14:paraId="4ACE4ED1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67B28DC9" w14:textId="77777777" w:rsidR="004D1CB4" w:rsidRDefault="004D1CB4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47F65227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4D1CB4" w:rsidRPr="00617939" w14:paraId="6C98525A" w14:textId="77777777">
        <w:tc>
          <w:tcPr>
            <w:tcW w:w="3340" w:type="dxa"/>
          </w:tcPr>
          <w:p w14:paraId="40A1657C" w14:textId="77777777" w:rsidR="004D1CB4" w:rsidRPr="00617939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0ABF1C4B" w14:textId="77777777" w:rsidR="004D1CB4" w:rsidRDefault="004D1CB4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60AD1F58" w14:textId="77777777" w:rsidR="004D1CB4" w:rsidRPr="00617939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4D1CB4" w14:paraId="63708DFF" w14:textId="77777777">
        <w:tc>
          <w:tcPr>
            <w:tcW w:w="3340" w:type="dxa"/>
          </w:tcPr>
          <w:p w14:paraId="2A9C294D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43E94A4F" w14:textId="77777777" w:rsidR="004D1CB4" w:rsidRDefault="004D1CB4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67D4A2A5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4D1CB4" w14:paraId="0A760799" w14:textId="77777777">
        <w:tc>
          <w:tcPr>
            <w:tcW w:w="3340" w:type="dxa"/>
          </w:tcPr>
          <w:p w14:paraId="70046BB7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74A543E3" w14:textId="77777777" w:rsidR="004D1CB4" w:rsidRDefault="004D1CB4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032A57C6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6D0E22B1" w14:textId="77777777" w:rsidR="004D1CB4" w:rsidRPr="0064023B" w:rsidRDefault="004D1CB4" w:rsidP="004D1CB4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4D1CB4" w:rsidRPr="007B5F67" w14:paraId="41BD9FC1" w14:textId="77777777">
        <w:tc>
          <w:tcPr>
            <w:tcW w:w="9923" w:type="dxa"/>
            <w:shd w:val="clear" w:color="auto" w:fill="D9D9D9"/>
          </w:tcPr>
          <w:p w14:paraId="5255D448" w14:textId="77777777" w:rsidR="004D1CB4" w:rsidRPr="007B5F67" w:rsidRDefault="004D1CB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22A68189" w14:textId="77777777" w:rsidR="004D1CB4" w:rsidRDefault="004D1CB4" w:rsidP="004D1CB4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68C4371D" w14:textId="77777777" w:rsidR="004D1CB4" w:rsidRDefault="004D1CB4" w:rsidP="004D1CB4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 llevo a cabo a las pruebas unitarias, el debugging y la conexión del backend y frontend con la API y el PHP 8 y conexión del Angular 21 como frontend.</w:t>
      </w:r>
    </w:p>
    <w:p w14:paraId="4A834547" w14:textId="77777777" w:rsidR="004D1CB4" w:rsidRDefault="004D1CB4" w:rsidP="004D1CB4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2905844B" w14:textId="77777777" w:rsidR="004D1CB4" w:rsidRPr="00D85BA9" w:rsidRDefault="004D1CB4" w:rsidP="004D1CB4">
      <w:pPr>
        <w:pStyle w:val="Textoindependiente"/>
        <w:rPr>
          <w:rFonts w:ascii="Arial" w:hAnsi="Arial" w:cs="Arial"/>
          <w:bCs/>
          <w:color w:val="000000"/>
        </w:rPr>
      </w:pPr>
      <w:r w:rsidRPr="00D85BA9">
        <w:rPr>
          <w:rFonts w:ascii="Arial" w:hAnsi="Arial" w:cs="Arial"/>
          <w:bCs/>
          <w:color w:val="000000"/>
        </w:rPr>
        <w:t xml:space="preserve">Realización del </w:t>
      </w:r>
      <w:r>
        <w:rPr>
          <w:rFonts w:ascii="Arial" w:hAnsi="Arial" w:cs="Arial"/>
          <w:bCs/>
          <w:color w:val="000000"/>
        </w:rPr>
        <w:t xml:space="preserve">backend y el frontend con sus respectivas pruebas en el navegador. </w:t>
      </w:r>
    </w:p>
    <w:p w14:paraId="53B1005F" w14:textId="77777777" w:rsidR="004D1CB4" w:rsidRDefault="004D1CB4" w:rsidP="004D1CB4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5B1A58C8" w14:textId="58730EE3" w:rsidR="004D1CB4" w:rsidRDefault="00545151" w:rsidP="00ED7F96">
      <w:pPr>
        <w:pStyle w:val="Textoindependiente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noProof/>
          <w:color w:val="000000"/>
        </w:rPr>
        <w:drawing>
          <wp:inline distT="0" distB="0" distL="0" distR="0" wp14:anchorId="7B672FF4" wp14:editId="159FFD90">
            <wp:extent cx="2609215" cy="4182110"/>
            <wp:effectExtent l="0" t="0" r="0" b="0"/>
            <wp:docPr id="19350088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15" cy="418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672DA">
        <w:rPr>
          <w:rFonts w:ascii="Arial" w:hAnsi="Arial" w:cs="Arial"/>
          <w:b/>
          <w:color w:val="000000"/>
        </w:rPr>
        <w:t xml:space="preserve">  </w:t>
      </w:r>
      <w:r>
        <w:rPr>
          <w:rFonts w:ascii="Arial" w:hAnsi="Arial" w:cs="Arial"/>
          <w:b/>
          <w:noProof/>
          <w:color w:val="000000"/>
        </w:rPr>
        <w:drawing>
          <wp:inline distT="0" distB="0" distL="0" distR="0" wp14:anchorId="7BD4F550" wp14:editId="44FC1435">
            <wp:extent cx="2623185" cy="4162425"/>
            <wp:effectExtent l="0" t="0" r="0" b="0"/>
            <wp:docPr id="10408147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85" cy="416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4C3548" w14:textId="77777777" w:rsidR="00C56BCE" w:rsidRDefault="00C56BCE" w:rsidP="00ED7F96">
      <w:pPr>
        <w:pStyle w:val="Textoindependiente"/>
        <w:rPr>
          <w:rFonts w:ascii="Arial" w:hAnsi="Arial" w:cs="Arial"/>
          <w:b/>
          <w:color w:val="000000"/>
        </w:rPr>
      </w:pP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C56BCE" w:rsidRPr="007B5F67" w14:paraId="179C5315" w14:textId="77777777">
        <w:tc>
          <w:tcPr>
            <w:tcW w:w="9356" w:type="dxa"/>
            <w:gridSpan w:val="6"/>
            <w:shd w:val="clear" w:color="auto" w:fill="A6A6A6"/>
            <w:vAlign w:val="center"/>
          </w:tcPr>
          <w:p w14:paraId="14B2E55D" w14:textId="77777777" w:rsidR="00C56BCE" w:rsidRPr="007B5F67" w:rsidRDefault="00C56BC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lastRenderedPageBreak/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2E15DBC1" w14:textId="0A19B4AE" w:rsidR="00C56BCE" w:rsidRPr="007B5F67" w:rsidRDefault="00C56BC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C56BCE" w14:paraId="1141AF4D" w14:textId="77777777">
        <w:tc>
          <w:tcPr>
            <w:tcW w:w="2552" w:type="dxa"/>
            <w:shd w:val="clear" w:color="auto" w:fill="D9D9D9"/>
            <w:vAlign w:val="center"/>
          </w:tcPr>
          <w:p w14:paraId="632C098B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2B770D30" w14:textId="0B0BC4BA" w:rsidR="00C56BCE" w:rsidRDefault="00B7366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Agregación de las fotos de los compañeros colaboradores y ajustes del </w:t>
            </w:r>
            <w:proofErr w:type="spellStart"/>
            <w:r>
              <w:rPr>
                <w:rFonts w:ascii="Arial" w:hAnsi="Arial" w:cs="Arial"/>
                <w:i/>
                <w:color w:val="000000"/>
              </w:rPr>
              <w:t>css</w:t>
            </w:r>
            <w:proofErr w:type="spellEnd"/>
            <w:r>
              <w:rPr>
                <w:rFonts w:ascii="Arial" w:hAnsi="Arial" w:cs="Arial"/>
                <w:i/>
                <w:color w:val="000000"/>
              </w:rPr>
              <w:t xml:space="preserve"> para hacerlo responsivo</w:t>
            </w:r>
          </w:p>
        </w:tc>
      </w:tr>
      <w:tr w:rsidR="00C56BCE" w14:paraId="0CDAD037" w14:textId="77777777">
        <w:tc>
          <w:tcPr>
            <w:tcW w:w="2552" w:type="dxa"/>
            <w:shd w:val="clear" w:color="auto" w:fill="D9D9D9"/>
            <w:vAlign w:val="center"/>
          </w:tcPr>
          <w:p w14:paraId="1FEECDAE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2755423C" w14:textId="77777777" w:rsidR="00C56BCE" w:rsidRDefault="00C56BCE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C56BCE" w:rsidRPr="00B30876" w14:paraId="38E9B7EF" w14:textId="77777777">
        <w:tc>
          <w:tcPr>
            <w:tcW w:w="2552" w:type="dxa"/>
            <w:shd w:val="clear" w:color="auto" w:fill="D9D9D9"/>
            <w:vAlign w:val="center"/>
          </w:tcPr>
          <w:p w14:paraId="41728E58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62CBA0EE" w14:textId="77777777" w:rsidR="00C56BCE" w:rsidRPr="00B30876" w:rsidRDefault="00C56BCE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C56BCE" w14:paraId="76468C25" w14:textId="77777777">
        <w:tc>
          <w:tcPr>
            <w:tcW w:w="2552" w:type="dxa"/>
            <w:shd w:val="clear" w:color="auto" w:fill="D9D9D9"/>
            <w:vAlign w:val="center"/>
          </w:tcPr>
          <w:p w14:paraId="79420DC2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7616C5AE" w14:textId="6F8DBE45" w:rsidR="00C56BCE" w:rsidRDefault="00C56BC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15/05/2026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2AAAE4D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48EDB72F" w14:textId="1FD520E5" w:rsidR="00C56BCE" w:rsidRDefault="00C56BC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14:15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62995F89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30F30654" w14:textId="5C2911A1" w:rsidR="00C56BCE" w:rsidRDefault="00C56BC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16:45</w:t>
            </w:r>
          </w:p>
        </w:tc>
      </w:tr>
      <w:tr w:rsidR="00C56BCE" w14:paraId="78D929F9" w14:textId="77777777">
        <w:tc>
          <w:tcPr>
            <w:tcW w:w="2552" w:type="dxa"/>
            <w:shd w:val="clear" w:color="auto" w:fill="D9D9D9"/>
            <w:vAlign w:val="center"/>
          </w:tcPr>
          <w:p w14:paraId="0B7B5A29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163E8DF8" w14:textId="77777777" w:rsidR="00C56BCE" w:rsidRDefault="00C56BCE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C56BCE" w14:paraId="149AC0D8" w14:textId="77777777">
        <w:tc>
          <w:tcPr>
            <w:tcW w:w="2552" w:type="dxa"/>
            <w:shd w:val="clear" w:color="auto" w:fill="D9D9D9"/>
            <w:vAlign w:val="center"/>
          </w:tcPr>
          <w:p w14:paraId="3E2C2F37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401C3143" w14:textId="688C2D32" w:rsidR="00C56BCE" w:rsidRDefault="00C56BCE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5n- 05/05/2026</w:t>
            </w:r>
          </w:p>
        </w:tc>
      </w:tr>
    </w:tbl>
    <w:p w14:paraId="0FE4C85B" w14:textId="77777777" w:rsidR="00C56BCE" w:rsidRDefault="00C56BCE" w:rsidP="00C56BCE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C56BCE" w14:paraId="79D61BE0" w14:textId="77777777">
        <w:tc>
          <w:tcPr>
            <w:tcW w:w="9923" w:type="dxa"/>
            <w:gridSpan w:val="3"/>
            <w:shd w:val="clear" w:color="auto" w:fill="A6A6A6"/>
          </w:tcPr>
          <w:p w14:paraId="56E71323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C56BCE" w14:paraId="041A151D" w14:textId="77777777">
        <w:tc>
          <w:tcPr>
            <w:tcW w:w="3340" w:type="dxa"/>
            <w:shd w:val="clear" w:color="auto" w:fill="D9D9D9"/>
          </w:tcPr>
          <w:p w14:paraId="25F84B60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41706409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0FBA9606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C56BCE" w14:paraId="20CC7C2E" w14:textId="77777777">
        <w:tc>
          <w:tcPr>
            <w:tcW w:w="3340" w:type="dxa"/>
            <w:shd w:val="clear" w:color="auto" w:fill="D9D9D9"/>
          </w:tcPr>
          <w:p w14:paraId="77A89E19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1AC61780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3C804B10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C56BCE" w14:paraId="23E122DD" w14:textId="77777777">
        <w:tc>
          <w:tcPr>
            <w:tcW w:w="3340" w:type="dxa"/>
            <w:shd w:val="clear" w:color="auto" w:fill="D9D9D9"/>
          </w:tcPr>
          <w:p w14:paraId="5FC4C29B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1A6AA29B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07ECD62D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C56BCE" w14:paraId="3698B420" w14:textId="77777777">
        <w:tc>
          <w:tcPr>
            <w:tcW w:w="3340" w:type="dxa"/>
            <w:shd w:val="clear" w:color="auto" w:fill="D9D9D9"/>
          </w:tcPr>
          <w:p w14:paraId="0F0339B3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09C95176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0B46CFA5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C56BCE" w14:paraId="3597952D" w14:textId="77777777">
        <w:tc>
          <w:tcPr>
            <w:tcW w:w="3340" w:type="dxa"/>
            <w:shd w:val="clear" w:color="auto" w:fill="D9D9D9"/>
          </w:tcPr>
          <w:p w14:paraId="1B42F888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73454921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44135B05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C56BCE" w14:paraId="53A5DBEA" w14:textId="77777777">
        <w:tc>
          <w:tcPr>
            <w:tcW w:w="3340" w:type="dxa"/>
            <w:shd w:val="clear" w:color="auto" w:fill="D9D9D9"/>
          </w:tcPr>
          <w:p w14:paraId="1342A855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7F407534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6DD5229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C56BCE" w14:paraId="54C832A5" w14:textId="77777777">
        <w:tc>
          <w:tcPr>
            <w:tcW w:w="3340" w:type="dxa"/>
            <w:shd w:val="clear" w:color="auto" w:fill="D9D9D9"/>
          </w:tcPr>
          <w:p w14:paraId="1CF284DD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1EDFD87F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0C813B2F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C56BCE" w14:paraId="54EE6EE7" w14:textId="77777777">
        <w:tc>
          <w:tcPr>
            <w:tcW w:w="3340" w:type="dxa"/>
          </w:tcPr>
          <w:p w14:paraId="1F4BC31A" w14:textId="77777777" w:rsidR="00C56BCE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38888A26" w14:textId="77777777" w:rsidR="00C56BCE" w:rsidRDefault="00C56BCE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69289524" w14:textId="77777777" w:rsidR="00C56BCE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C56BCE" w:rsidRPr="00617939" w14:paraId="08106C5B" w14:textId="77777777">
        <w:tc>
          <w:tcPr>
            <w:tcW w:w="3340" w:type="dxa"/>
          </w:tcPr>
          <w:p w14:paraId="5A21722D" w14:textId="77777777" w:rsidR="00C56BCE" w:rsidRPr="00617939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50261584" w14:textId="77777777" w:rsidR="00C56BCE" w:rsidRDefault="00C56BCE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60145BBE" w14:textId="77777777" w:rsidR="00C56BCE" w:rsidRPr="00617939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C56BCE" w14:paraId="4F2CC6A7" w14:textId="77777777">
        <w:tc>
          <w:tcPr>
            <w:tcW w:w="3340" w:type="dxa"/>
          </w:tcPr>
          <w:p w14:paraId="79199AD9" w14:textId="77777777" w:rsidR="00C56BCE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66567516" w14:textId="77777777" w:rsidR="00C56BCE" w:rsidRDefault="00C56BCE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1DD6A962" w14:textId="77777777" w:rsidR="00C56BCE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C56BCE" w14:paraId="36F3B704" w14:textId="77777777">
        <w:tc>
          <w:tcPr>
            <w:tcW w:w="3340" w:type="dxa"/>
          </w:tcPr>
          <w:p w14:paraId="03CDDB66" w14:textId="77777777" w:rsidR="00C56BCE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0B668CA8" w14:textId="77777777" w:rsidR="00C56BCE" w:rsidRDefault="00C56BCE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82ED023" w14:textId="77777777" w:rsidR="00C56BCE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3EC0E84C" w14:textId="77777777" w:rsidR="00C56BCE" w:rsidRPr="0064023B" w:rsidRDefault="00C56BCE" w:rsidP="00C56BCE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C56BCE" w:rsidRPr="007B5F67" w14:paraId="5630ED82" w14:textId="77777777">
        <w:tc>
          <w:tcPr>
            <w:tcW w:w="9923" w:type="dxa"/>
            <w:shd w:val="clear" w:color="auto" w:fill="D9D9D9"/>
          </w:tcPr>
          <w:p w14:paraId="099C8F45" w14:textId="77777777" w:rsidR="00C56BCE" w:rsidRPr="007B5F67" w:rsidRDefault="00C56BC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2E146AD8" w14:textId="77777777" w:rsidR="00C56BCE" w:rsidRDefault="00C56BCE" w:rsidP="00C56BCE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6053B968" w14:textId="66985841" w:rsidR="00C56BCE" w:rsidRDefault="00B7366B" w:rsidP="00C56BCE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Se llevo a cabo la solicitud de las fotos y cambios del </w:t>
      </w:r>
      <w:proofErr w:type="spellStart"/>
      <w:r>
        <w:rPr>
          <w:rFonts w:ascii="Arial" w:hAnsi="Arial" w:cs="Arial"/>
          <w:bCs/>
          <w:sz w:val="22"/>
          <w:szCs w:val="22"/>
        </w:rPr>
        <w:t>css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para hacerlo más responsivo </w:t>
      </w:r>
    </w:p>
    <w:p w14:paraId="06FCBBED" w14:textId="77777777" w:rsidR="00C56BCE" w:rsidRDefault="00C56BCE" w:rsidP="00C56BCE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28C23137" w14:textId="68AD1D5D" w:rsidR="00C56BCE" w:rsidRPr="00D85BA9" w:rsidRDefault="00B7366B" w:rsidP="00C56BCE">
      <w:pPr>
        <w:pStyle w:val="Textoindependiente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Cambios desde el </w:t>
      </w:r>
      <w:proofErr w:type="spellStart"/>
      <w:r>
        <w:rPr>
          <w:rFonts w:ascii="Arial" w:hAnsi="Arial" w:cs="Arial"/>
          <w:bCs/>
          <w:color w:val="000000"/>
        </w:rPr>
        <w:t>css</w:t>
      </w:r>
      <w:proofErr w:type="spellEnd"/>
      <w:r>
        <w:rPr>
          <w:rFonts w:ascii="Arial" w:hAnsi="Arial" w:cs="Arial"/>
          <w:bCs/>
          <w:color w:val="000000"/>
        </w:rPr>
        <w:t xml:space="preserve"> para hacerlo responsivo y ajustes de </w:t>
      </w:r>
      <w:r w:rsidR="000A558A">
        <w:rPr>
          <w:rFonts w:ascii="Arial" w:hAnsi="Arial" w:cs="Arial"/>
          <w:bCs/>
          <w:color w:val="000000"/>
        </w:rPr>
        <w:t>las fotos</w:t>
      </w:r>
      <w:r>
        <w:rPr>
          <w:rFonts w:ascii="Arial" w:hAnsi="Arial" w:cs="Arial"/>
          <w:bCs/>
          <w:color w:val="000000"/>
        </w:rPr>
        <w:t xml:space="preserve"> de los compañeros en colaboración </w:t>
      </w:r>
      <w:r w:rsidR="000A558A">
        <w:rPr>
          <w:rFonts w:ascii="Arial" w:hAnsi="Arial" w:cs="Arial"/>
          <w:bCs/>
          <w:color w:val="000000"/>
        </w:rPr>
        <w:t>y modificaciones de los documentos.</w:t>
      </w:r>
    </w:p>
    <w:p w14:paraId="71A9A885" w14:textId="3CE6D4B6" w:rsidR="00C56BCE" w:rsidRDefault="00C56BCE" w:rsidP="00C56BCE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>ANEXOS</w:t>
      </w:r>
    </w:p>
    <w:p w14:paraId="13B93FDF" w14:textId="2C030A06" w:rsidR="000A558A" w:rsidRDefault="000A558A" w:rsidP="00C56BCE">
      <w:pPr>
        <w:pStyle w:val="Textoindependiente"/>
        <w:rPr>
          <w:rFonts w:ascii="Arial" w:hAnsi="Arial" w:cs="Arial"/>
          <w:b/>
          <w:color w:val="000000"/>
        </w:rPr>
      </w:pPr>
      <w:r>
        <w:rPr>
          <w:noProof/>
        </w:rPr>
        <w:lastRenderedPageBreak/>
        <w:drawing>
          <wp:inline distT="0" distB="0" distL="0" distR="0" wp14:anchorId="0BA459C8" wp14:editId="3E4D7E0F">
            <wp:extent cx="5400040" cy="2955925"/>
            <wp:effectExtent l="0" t="0" r="0" b="0"/>
            <wp:docPr id="1631202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02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F4DE" w14:textId="3404F5B1" w:rsidR="000A558A" w:rsidRDefault="000A558A" w:rsidP="00C56BCE">
      <w:pPr>
        <w:pStyle w:val="Textoindependiente"/>
        <w:rPr>
          <w:rFonts w:ascii="Arial" w:hAnsi="Arial" w:cs="Arial"/>
          <w:b/>
          <w:color w:val="000000"/>
        </w:rPr>
      </w:pPr>
      <w:r>
        <w:rPr>
          <w:noProof/>
        </w:rPr>
        <w:drawing>
          <wp:inline distT="0" distB="0" distL="0" distR="0" wp14:anchorId="3D5261F7" wp14:editId="15F5F39F">
            <wp:extent cx="5400040" cy="2967355"/>
            <wp:effectExtent l="0" t="0" r="0" b="4445"/>
            <wp:docPr id="491367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67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CA18" w14:textId="77777777" w:rsidR="00E760D4" w:rsidRDefault="00E760D4" w:rsidP="00C56BCE">
      <w:pPr>
        <w:pStyle w:val="Textoindependiente"/>
        <w:rPr>
          <w:rFonts w:ascii="Arial" w:hAnsi="Arial" w:cs="Arial"/>
          <w:b/>
          <w:color w:val="000000"/>
        </w:rPr>
      </w:pPr>
    </w:p>
    <w:p w14:paraId="4838086C" w14:textId="77777777" w:rsidR="00E760D4" w:rsidRDefault="00E760D4" w:rsidP="00C56BCE">
      <w:pPr>
        <w:pStyle w:val="Textoindependiente"/>
        <w:rPr>
          <w:rFonts w:ascii="Arial" w:hAnsi="Arial" w:cs="Arial"/>
          <w:b/>
          <w:color w:val="000000"/>
        </w:rPr>
      </w:pPr>
    </w:p>
    <w:p w14:paraId="4EA16E85" w14:textId="77777777" w:rsidR="00E760D4" w:rsidRDefault="00E760D4" w:rsidP="00C56BCE">
      <w:pPr>
        <w:pStyle w:val="Textoindependiente"/>
        <w:rPr>
          <w:rFonts w:ascii="Arial" w:hAnsi="Arial" w:cs="Arial"/>
          <w:b/>
          <w:color w:val="000000"/>
        </w:rPr>
      </w:pPr>
    </w:p>
    <w:p w14:paraId="5352B72A" w14:textId="77777777" w:rsidR="00E760D4" w:rsidRDefault="00E760D4" w:rsidP="00C56BCE">
      <w:pPr>
        <w:pStyle w:val="Textoindependiente"/>
        <w:rPr>
          <w:rFonts w:ascii="Arial" w:hAnsi="Arial" w:cs="Arial"/>
          <w:b/>
          <w:color w:val="000000"/>
        </w:rPr>
      </w:pPr>
    </w:p>
    <w:p w14:paraId="4FC0630B" w14:textId="77777777" w:rsidR="00E760D4" w:rsidRDefault="00E760D4" w:rsidP="00C56BCE">
      <w:pPr>
        <w:pStyle w:val="Textoindependiente"/>
        <w:rPr>
          <w:rFonts w:ascii="Arial" w:hAnsi="Arial" w:cs="Arial"/>
          <w:b/>
          <w:color w:val="000000"/>
        </w:rPr>
      </w:pPr>
    </w:p>
    <w:p w14:paraId="1DE51996" w14:textId="77777777" w:rsidR="00E760D4" w:rsidRDefault="00E760D4" w:rsidP="00C56BCE">
      <w:pPr>
        <w:pStyle w:val="Textoindependiente"/>
        <w:rPr>
          <w:rFonts w:ascii="Arial" w:hAnsi="Arial" w:cs="Arial"/>
          <w:b/>
          <w:color w:val="000000"/>
        </w:rPr>
      </w:pPr>
    </w:p>
    <w:p w14:paraId="726D3C3B" w14:textId="77777777" w:rsidR="00E760D4" w:rsidRDefault="00E760D4" w:rsidP="00C56BCE">
      <w:pPr>
        <w:pStyle w:val="Textoindependiente"/>
        <w:rPr>
          <w:rFonts w:ascii="Arial" w:hAnsi="Arial" w:cs="Arial"/>
          <w:b/>
          <w:color w:val="000000"/>
        </w:rPr>
      </w:pPr>
    </w:p>
    <w:p w14:paraId="6D5FA061" w14:textId="77777777" w:rsidR="00E760D4" w:rsidRDefault="00E760D4" w:rsidP="00C56BCE">
      <w:pPr>
        <w:pStyle w:val="Textoindependiente"/>
        <w:rPr>
          <w:rFonts w:ascii="Arial" w:hAnsi="Arial" w:cs="Arial"/>
          <w:b/>
          <w:color w:val="000000"/>
        </w:rPr>
      </w:pPr>
    </w:p>
    <w:p w14:paraId="603C6D51" w14:textId="77777777" w:rsidR="00E760D4" w:rsidRDefault="00E760D4" w:rsidP="00C56BCE">
      <w:pPr>
        <w:pStyle w:val="Textoindependiente"/>
        <w:rPr>
          <w:rFonts w:ascii="Arial" w:hAnsi="Arial" w:cs="Arial"/>
          <w:b/>
          <w:color w:val="000000"/>
        </w:rPr>
      </w:pP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E760D4" w:rsidRPr="007B5F67" w14:paraId="69C21960" w14:textId="77777777" w:rsidTr="001A370A">
        <w:tc>
          <w:tcPr>
            <w:tcW w:w="9356" w:type="dxa"/>
            <w:gridSpan w:val="6"/>
            <w:shd w:val="clear" w:color="auto" w:fill="A6A6A6"/>
            <w:vAlign w:val="center"/>
          </w:tcPr>
          <w:p w14:paraId="17E8EB87" w14:textId="77777777" w:rsidR="00E760D4" w:rsidRPr="007B5F67" w:rsidRDefault="00E760D4" w:rsidP="001A370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lastRenderedPageBreak/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5DA04D4B" w14:textId="284D18BF" w:rsidR="00E760D4" w:rsidRPr="007B5F67" w:rsidRDefault="00E760D4" w:rsidP="001A370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E760D4" w14:paraId="66A1952C" w14:textId="77777777" w:rsidTr="001A370A">
        <w:tc>
          <w:tcPr>
            <w:tcW w:w="2552" w:type="dxa"/>
            <w:shd w:val="clear" w:color="auto" w:fill="D9D9D9"/>
            <w:vAlign w:val="center"/>
          </w:tcPr>
          <w:p w14:paraId="56545DA0" w14:textId="77777777" w:rsidR="00E760D4" w:rsidRDefault="00E760D4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7D98B696" w14:textId="22A92629" w:rsidR="00E760D4" w:rsidRDefault="00E760D4" w:rsidP="001A370A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Creación parte del administrador y adjuntarlo al mismo </w:t>
            </w:r>
            <w:proofErr w:type="spellStart"/>
            <w:r>
              <w:rPr>
                <w:rFonts w:ascii="Arial" w:hAnsi="Arial" w:cs="Arial"/>
                <w:i/>
                <w:color w:val="000000"/>
              </w:rPr>
              <w:t>login</w:t>
            </w:r>
            <w:proofErr w:type="spellEnd"/>
          </w:p>
        </w:tc>
      </w:tr>
      <w:tr w:rsidR="00E760D4" w14:paraId="2E538D8C" w14:textId="77777777" w:rsidTr="001A370A">
        <w:tc>
          <w:tcPr>
            <w:tcW w:w="2552" w:type="dxa"/>
            <w:shd w:val="clear" w:color="auto" w:fill="D9D9D9"/>
            <w:vAlign w:val="center"/>
          </w:tcPr>
          <w:p w14:paraId="5FE49C6A" w14:textId="77777777" w:rsidR="00E760D4" w:rsidRDefault="00E760D4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605169C5" w14:textId="77777777" w:rsidR="00E760D4" w:rsidRDefault="00E760D4" w:rsidP="001A370A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E760D4" w:rsidRPr="00B30876" w14:paraId="11564A5F" w14:textId="77777777" w:rsidTr="001A370A">
        <w:tc>
          <w:tcPr>
            <w:tcW w:w="2552" w:type="dxa"/>
            <w:shd w:val="clear" w:color="auto" w:fill="D9D9D9"/>
            <w:vAlign w:val="center"/>
          </w:tcPr>
          <w:p w14:paraId="566A0BAD" w14:textId="77777777" w:rsidR="00E760D4" w:rsidRDefault="00E760D4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3D4EC131" w14:textId="77777777" w:rsidR="00E760D4" w:rsidRPr="00B30876" w:rsidRDefault="00E760D4" w:rsidP="001A370A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E760D4" w14:paraId="4B180C72" w14:textId="77777777" w:rsidTr="001A370A">
        <w:tc>
          <w:tcPr>
            <w:tcW w:w="2552" w:type="dxa"/>
            <w:shd w:val="clear" w:color="auto" w:fill="D9D9D9"/>
            <w:vAlign w:val="center"/>
          </w:tcPr>
          <w:p w14:paraId="366FE29F" w14:textId="77777777" w:rsidR="00E760D4" w:rsidRDefault="00E760D4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7D55CBDE" w14:textId="6A62791B" w:rsidR="00E760D4" w:rsidRDefault="00E760D4" w:rsidP="001A37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22/05/2026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5F7B093E" w14:textId="77777777" w:rsidR="00E760D4" w:rsidRDefault="00E760D4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0E1E8AA2" w14:textId="32D42EA9" w:rsidR="00E760D4" w:rsidRDefault="00E760D4" w:rsidP="001A37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18:15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4B92D09" w14:textId="77777777" w:rsidR="00E760D4" w:rsidRDefault="00E760D4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0F01975A" w14:textId="0128CBD7" w:rsidR="00E760D4" w:rsidRDefault="00E760D4" w:rsidP="001A37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20:00</w:t>
            </w:r>
          </w:p>
        </w:tc>
      </w:tr>
      <w:tr w:rsidR="00E760D4" w14:paraId="13B5270F" w14:textId="77777777" w:rsidTr="001A370A">
        <w:tc>
          <w:tcPr>
            <w:tcW w:w="2552" w:type="dxa"/>
            <w:shd w:val="clear" w:color="auto" w:fill="D9D9D9"/>
            <w:vAlign w:val="center"/>
          </w:tcPr>
          <w:p w14:paraId="74A24674" w14:textId="77777777" w:rsidR="00E760D4" w:rsidRDefault="00E760D4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1075D691" w14:textId="77777777" w:rsidR="00E760D4" w:rsidRDefault="00E760D4" w:rsidP="001A370A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E760D4" w14:paraId="1B154294" w14:textId="77777777" w:rsidTr="001A370A">
        <w:tc>
          <w:tcPr>
            <w:tcW w:w="2552" w:type="dxa"/>
            <w:shd w:val="clear" w:color="auto" w:fill="D9D9D9"/>
            <w:vAlign w:val="center"/>
          </w:tcPr>
          <w:p w14:paraId="27A82EA3" w14:textId="77777777" w:rsidR="00E760D4" w:rsidRDefault="00E760D4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7A11E1ED" w14:textId="6E4D9DDB" w:rsidR="00E760D4" w:rsidRDefault="00E760D4" w:rsidP="001A370A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5n- 15/05/2026</w:t>
            </w:r>
          </w:p>
        </w:tc>
      </w:tr>
    </w:tbl>
    <w:p w14:paraId="19A7D673" w14:textId="77777777" w:rsidR="00E760D4" w:rsidRDefault="00E760D4" w:rsidP="00E760D4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E760D4" w14:paraId="1F23FD8E" w14:textId="77777777" w:rsidTr="001A370A">
        <w:tc>
          <w:tcPr>
            <w:tcW w:w="9923" w:type="dxa"/>
            <w:gridSpan w:val="3"/>
            <w:shd w:val="clear" w:color="auto" w:fill="A6A6A6"/>
          </w:tcPr>
          <w:p w14:paraId="56DAB379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E760D4" w14:paraId="195FC76B" w14:textId="77777777" w:rsidTr="001A370A">
        <w:tc>
          <w:tcPr>
            <w:tcW w:w="3340" w:type="dxa"/>
            <w:shd w:val="clear" w:color="auto" w:fill="D9D9D9"/>
          </w:tcPr>
          <w:p w14:paraId="42C2E6D6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4A1E66B3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0B56BB65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E760D4" w14:paraId="6991D0DF" w14:textId="77777777" w:rsidTr="001A370A">
        <w:tc>
          <w:tcPr>
            <w:tcW w:w="3340" w:type="dxa"/>
            <w:shd w:val="clear" w:color="auto" w:fill="D9D9D9"/>
          </w:tcPr>
          <w:p w14:paraId="0A72106B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54EC835B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0781387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E760D4" w14:paraId="4D77FA67" w14:textId="77777777" w:rsidTr="001A370A">
        <w:tc>
          <w:tcPr>
            <w:tcW w:w="3340" w:type="dxa"/>
            <w:shd w:val="clear" w:color="auto" w:fill="D9D9D9"/>
          </w:tcPr>
          <w:p w14:paraId="1A06E902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1625BE15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40F9E2A0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E760D4" w14:paraId="4EA79D9A" w14:textId="77777777" w:rsidTr="001A370A">
        <w:tc>
          <w:tcPr>
            <w:tcW w:w="3340" w:type="dxa"/>
            <w:shd w:val="clear" w:color="auto" w:fill="D9D9D9"/>
          </w:tcPr>
          <w:p w14:paraId="0ECE18F0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139F68A9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57EDB15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E760D4" w14:paraId="475BD75A" w14:textId="77777777" w:rsidTr="001A370A">
        <w:tc>
          <w:tcPr>
            <w:tcW w:w="3340" w:type="dxa"/>
            <w:shd w:val="clear" w:color="auto" w:fill="D9D9D9"/>
          </w:tcPr>
          <w:p w14:paraId="0F560925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72A98F01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DE00CE6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E760D4" w14:paraId="1F33EFFF" w14:textId="77777777" w:rsidTr="001A370A">
        <w:tc>
          <w:tcPr>
            <w:tcW w:w="3340" w:type="dxa"/>
            <w:shd w:val="clear" w:color="auto" w:fill="D9D9D9"/>
          </w:tcPr>
          <w:p w14:paraId="29618504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1D38C4D2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5E36204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E760D4" w14:paraId="426364A7" w14:textId="77777777" w:rsidTr="001A370A">
        <w:tc>
          <w:tcPr>
            <w:tcW w:w="3340" w:type="dxa"/>
            <w:shd w:val="clear" w:color="auto" w:fill="D9D9D9"/>
          </w:tcPr>
          <w:p w14:paraId="268ADA7C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37ECA083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0BD696C9" w14:textId="77777777" w:rsidR="00E760D4" w:rsidRDefault="00E760D4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E760D4" w14:paraId="77342D61" w14:textId="77777777" w:rsidTr="001A370A">
        <w:tc>
          <w:tcPr>
            <w:tcW w:w="3340" w:type="dxa"/>
          </w:tcPr>
          <w:p w14:paraId="7A192704" w14:textId="77777777" w:rsidR="00E760D4" w:rsidRDefault="00E760D4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31FAC82E" w14:textId="77777777" w:rsidR="00E760D4" w:rsidRDefault="00E760D4" w:rsidP="001A370A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CDE4CC5" w14:textId="77777777" w:rsidR="00E760D4" w:rsidRDefault="00E760D4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E760D4" w:rsidRPr="00617939" w14:paraId="76DB9404" w14:textId="77777777" w:rsidTr="001A370A">
        <w:tc>
          <w:tcPr>
            <w:tcW w:w="3340" w:type="dxa"/>
          </w:tcPr>
          <w:p w14:paraId="27BDE058" w14:textId="77777777" w:rsidR="00E760D4" w:rsidRPr="00617939" w:rsidRDefault="00E760D4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3A545E6B" w14:textId="77777777" w:rsidR="00E760D4" w:rsidRDefault="00E760D4" w:rsidP="001A370A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51B70F87" w14:textId="77777777" w:rsidR="00E760D4" w:rsidRPr="00617939" w:rsidRDefault="00E760D4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E760D4" w14:paraId="4C4275FC" w14:textId="77777777" w:rsidTr="001A370A">
        <w:tc>
          <w:tcPr>
            <w:tcW w:w="3340" w:type="dxa"/>
          </w:tcPr>
          <w:p w14:paraId="60CA65D2" w14:textId="77777777" w:rsidR="00E760D4" w:rsidRDefault="00E760D4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4FB1199B" w14:textId="77777777" w:rsidR="00E760D4" w:rsidRDefault="00E760D4" w:rsidP="001A370A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583033DC" w14:textId="77777777" w:rsidR="00E760D4" w:rsidRDefault="00E760D4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E760D4" w14:paraId="6F1D54CE" w14:textId="77777777" w:rsidTr="001A370A">
        <w:tc>
          <w:tcPr>
            <w:tcW w:w="3340" w:type="dxa"/>
          </w:tcPr>
          <w:p w14:paraId="2CB51013" w14:textId="77777777" w:rsidR="00E760D4" w:rsidRDefault="00E760D4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39368657" w14:textId="77777777" w:rsidR="00E760D4" w:rsidRDefault="00E760D4" w:rsidP="001A370A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BCC7E7C" w14:textId="77777777" w:rsidR="00E760D4" w:rsidRDefault="00E760D4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534B431E" w14:textId="77777777" w:rsidR="00E760D4" w:rsidRPr="0064023B" w:rsidRDefault="00E760D4" w:rsidP="00E760D4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E760D4" w:rsidRPr="007B5F67" w14:paraId="79705C2C" w14:textId="77777777" w:rsidTr="001A370A">
        <w:tc>
          <w:tcPr>
            <w:tcW w:w="9923" w:type="dxa"/>
            <w:shd w:val="clear" w:color="auto" w:fill="D9D9D9"/>
          </w:tcPr>
          <w:p w14:paraId="095ABF7A" w14:textId="77777777" w:rsidR="00E760D4" w:rsidRPr="007B5F67" w:rsidRDefault="00E760D4" w:rsidP="001A37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668CEE4E" w14:textId="77777777" w:rsidR="00E760D4" w:rsidRDefault="00E760D4" w:rsidP="00E760D4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479F1CF3" w14:textId="522E3DDF" w:rsidR="00E760D4" w:rsidRDefault="00E760D4" w:rsidP="00E760D4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Se llevo a cabo la creación del panel administración y más detalles  </w:t>
      </w:r>
    </w:p>
    <w:p w14:paraId="3E265E5C" w14:textId="77777777" w:rsidR="00E760D4" w:rsidRDefault="00E760D4" w:rsidP="00E760D4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60FEBF38" w14:textId="005D4CF5" w:rsidR="00E760D4" w:rsidRPr="00D85BA9" w:rsidRDefault="00E760D4" w:rsidP="00E760D4">
      <w:pPr>
        <w:pStyle w:val="Textoindependiente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Creación del panel </w:t>
      </w:r>
      <w:proofErr w:type="spellStart"/>
      <w:r>
        <w:rPr>
          <w:rFonts w:ascii="Arial" w:hAnsi="Arial" w:cs="Arial"/>
          <w:bCs/>
          <w:color w:val="000000"/>
        </w:rPr>
        <w:t>admin</w:t>
      </w:r>
      <w:proofErr w:type="spellEnd"/>
      <w:r w:rsidR="00DA33AF">
        <w:rPr>
          <w:rFonts w:ascii="Arial" w:hAnsi="Arial" w:cs="Arial"/>
          <w:bCs/>
          <w:color w:val="000000"/>
        </w:rPr>
        <w:t xml:space="preserve"> y su respectivo </w:t>
      </w:r>
      <w:proofErr w:type="spellStart"/>
      <w:r w:rsidR="00DA33AF">
        <w:rPr>
          <w:rFonts w:ascii="Arial" w:hAnsi="Arial" w:cs="Arial"/>
          <w:bCs/>
          <w:color w:val="000000"/>
        </w:rPr>
        <w:t>sidebar</w:t>
      </w:r>
      <w:proofErr w:type="spellEnd"/>
      <w:r w:rsidR="00DA33AF">
        <w:rPr>
          <w:rFonts w:ascii="Arial" w:hAnsi="Arial" w:cs="Arial"/>
          <w:bCs/>
          <w:color w:val="000000"/>
        </w:rPr>
        <w:t xml:space="preserve"> y </w:t>
      </w:r>
      <w:proofErr w:type="spellStart"/>
      <w:r w:rsidR="00DA33AF">
        <w:rPr>
          <w:rFonts w:ascii="Arial" w:hAnsi="Arial" w:cs="Arial"/>
          <w:bCs/>
          <w:color w:val="000000"/>
        </w:rPr>
        <w:t>dasboard</w:t>
      </w:r>
      <w:proofErr w:type="spellEnd"/>
    </w:p>
    <w:p w14:paraId="27FAB258" w14:textId="77777777" w:rsidR="00E760D4" w:rsidRDefault="00E760D4" w:rsidP="00E760D4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>ANEXOS</w:t>
      </w:r>
    </w:p>
    <w:p w14:paraId="2F3CD918" w14:textId="346538C8" w:rsidR="00DA33AF" w:rsidRDefault="00DA33AF" w:rsidP="00E760D4">
      <w:pPr>
        <w:pStyle w:val="Textoindependiente"/>
        <w:rPr>
          <w:rFonts w:ascii="Arial" w:hAnsi="Arial" w:cs="Arial"/>
          <w:b/>
          <w:color w:val="000000"/>
        </w:rPr>
      </w:pPr>
    </w:p>
    <w:p w14:paraId="510DC26F" w14:textId="33D351D3" w:rsidR="00E760D4" w:rsidRDefault="00DA33AF" w:rsidP="00C56BCE">
      <w:pPr>
        <w:pStyle w:val="Textoindependiente"/>
        <w:rPr>
          <w:rFonts w:ascii="Arial" w:hAnsi="Arial" w:cs="Arial"/>
          <w:b/>
          <w:color w:val="000000"/>
        </w:rPr>
      </w:pPr>
      <w:r w:rsidRPr="00C7667F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1BF3BEA" wp14:editId="332FBD41">
            <wp:simplePos x="0" y="0"/>
            <wp:positionH relativeFrom="margin">
              <wp:align>right</wp:align>
            </wp:positionH>
            <wp:positionV relativeFrom="paragraph">
              <wp:posOffset>277495</wp:posOffset>
            </wp:positionV>
            <wp:extent cx="615950" cy="1435100"/>
            <wp:effectExtent l="0" t="0" r="0" b="0"/>
            <wp:wrapNone/>
            <wp:docPr id="266038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88" t="3000" r="2000" b="48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FFC0E10" wp14:editId="20C046BF">
            <wp:extent cx="5400040" cy="2955925"/>
            <wp:effectExtent l="0" t="0" r="0" b="0"/>
            <wp:docPr id="1476411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11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DA33AF" w:rsidRPr="007B5F67" w14:paraId="7A78E091" w14:textId="77777777" w:rsidTr="001A370A">
        <w:tc>
          <w:tcPr>
            <w:tcW w:w="9356" w:type="dxa"/>
            <w:gridSpan w:val="6"/>
            <w:shd w:val="clear" w:color="auto" w:fill="A6A6A6"/>
            <w:vAlign w:val="center"/>
          </w:tcPr>
          <w:p w14:paraId="21F568A5" w14:textId="77777777" w:rsidR="00DA33AF" w:rsidRPr="007B5F67" w:rsidRDefault="00DA33AF" w:rsidP="001A370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5EBC5795" w14:textId="1CE57C15" w:rsidR="00DA33AF" w:rsidRPr="007B5F67" w:rsidRDefault="00DA33AF" w:rsidP="001A370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A33AF" w14:paraId="6ADC782F" w14:textId="77777777" w:rsidTr="001A370A">
        <w:tc>
          <w:tcPr>
            <w:tcW w:w="2552" w:type="dxa"/>
            <w:shd w:val="clear" w:color="auto" w:fill="D9D9D9"/>
            <w:vAlign w:val="center"/>
          </w:tcPr>
          <w:p w14:paraId="0A4C1B08" w14:textId="77777777" w:rsidR="00DA33AF" w:rsidRDefault="00DA33AF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24B5BB3A" w14:textId="1F92F9F5" w:rsidR="00DA33AF" w:rsidRDefault="00DA33AF" w:rsidP="001A370A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Creación parte del administrador y </w:t>
            </w:r>
            <w:r w:rsidR="0068457C">
              <w:rPr>
                <w:rFonts w:ascii="Arial" w:hAnsi="Arial" w:cs="Arial"/>
                <w:i/>
                <w:color w:val="000000"/>
              </w:rPr>
              <w:t>apartado de Gestión de Servicios</w:t>
            </w:r>
          </w:p>
        </w:tc>
      </w:tr>
      <w:tr w:rsidR="00DA33AF" w14:paraId="46EC505C" w14:textId="77777777" w:rsidTr="001A370A">
        <w:tc>
          <w:tcPr>
            <w:tcW w:w="2552" w:type="dxa"/>
            <w:shd w:val="clear" w:color="auto" w:fill="D9D9D9"/>
            <w:vAlign w:val="center"/>
          </w:tcPr>
          <w:p w14:paraId="26FB944B" w14:textId="77777777" w:rsidR="00DA33AF" w:rsidRDefault="00DA33AF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1C74C668" w14:textId="77777777" w:rsidR="00DA33AF" w:rsidRDefault="00DA33AF" w:rsidP="001A370A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DA33AF" w:rsidRPr="00B30876" w14:paraId="3838D3D1" w14:textId="77777777" w:rsidTr="001A370A">
        <w:tc>
          <w:tcPr>
            <w:tcW w:w="2552" w:type="dxa"/>
            <w:shd w:val="clear" w:color="auto" w:fill="D9D9D9"/>
            <w:vAlign w:val="center"/>
          </w:tcPr>
          <w:p w14:paraId="72D3A552" w14:textId="77777777" w:rsidR="00DA33AF" w:rsidRDefault="00DA33AF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3C7A3B11" w14:textId="77777777" w:rsidR="00DA33AF" w:rsidRPr="00B30876" w:rsidRDefault="00DA33AF" w:rsidP="001A370A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DA33AF" w14:paraId="7BFECB33" w14:textId="77777777" w:rsidTr="001A370A">
        <w:tc>
          <w:tcPr>
            <w:tcW w:w="2552" w:type="dxa"/>
            <w:shd w:val="clear" w:color="auto" w:fill="D9D9D9"/>
            <w:vAlign w:val="center"/>
          </w:tcPr>
          <w:p w14:paraId="7722CE31" w14:textId="77777777" w:rsidR="00DA33AF" w:rsidRDefault="00DA33AF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0D4D22C4" w14:textId="7BF93F7C" w:rsidR="00DA33AF" w:rsidRDefault="00DA33AF" w:rsidP="001A37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29/05/2026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33B8182" w14:textId="77777777" w:rsidR="00DA33AF" w:rsidRDefault="00DA33AF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7CE43CED" w14:textId="67516DFC" w:rsidR="00DA33AF" w:rsidRDefault="00DA33AF" w:rsidP="001A37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13:45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B025518" w14:textId="77777777" w:rsidR="00DA33AF" w:rsidRDefault="00DA33AF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03876372" w14:textId="496F9FB4" w:rsidR="00DA33AF" w:rsidRDefault="00DA33AF" w:rsidP="001A37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15:00</w:t>
            </w:r>
          </w:p>
        </w:tc>
      </w:tr>
      <w:tr w:rsidR="00DA33AF" w14:paraId="1303499F" w14:textId="77777777" w:rsidTr="001A370A">
        <w:tc>
          <w:tcPr>
            <w:tcW w:w="2552" w:type="dxa"/>
            <w:shd w:val="clear" w:color="auto" w:fill="D9D9D9"/>
            <w:vAlign w:val="center"/>
          </w:tcPr>
          <w:p w14:paraId="78C66BF8" w14:textId="77777777" w:rsidR="00DA33AF" w:rsidRDefault="00DA33AF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6F290074" w14:textId="77777777" w:rsidR="00DA33AF" w:rsidRDefault="00DA33AF" w:rsidP="001A370A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DA33AF" w14:paraId="3681EE4D" w14:textId="77777777" w:rsidTr="001A370A">
        <w:tc>
          <w:tcPr>
            <w:tcW w:w="2552" w:type="dxa"/>
            <w:shd w:val="clear" w:color="auto" w:fill="D9D9D9"/>
            <w:vAlign w:val="center"/>
          </w:tcPr>
          <w:p w14:paraId="002C0666" w14:textId="77777777" w:rsidR="00DA33AF" w:rsidRDefault="00DA33AF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33FE1BEC" w14:textId="0D1D034C" w:rsidR="00DA33AF" w:rsidRDefault="00DA33AF" w:rsidP="001A370A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5n- 22/05/2026</w:t>
            </w:r>
          </w:p>
        </w:tc>
      </w:tr>
    </w:tbl>
    <w:p w14:paraId="319FBF5D" w14:textId="77777777" w:rsidR="00DA33AF" w:rsidRDefault="00DA33AF" w:rsidP="00DA33AF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A33AF" w14:paraId="533D1DC8" w14:textId="77777777" w:rsidTr="001A370A">
        <w:tc>
          <w:tcPr>
            <w:tcW w:w="9923" w:type="dxa"/>
            <w:gridSpan w:val="3"/>
            <w:shd w:val="clear" w:color="auto" w:fill="A6A6A6"/>
          </w:tcPr>
          <w:p w14:paraId="587D1FE3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DA33AF" w14:paraId="16DB571D" w14:textId="77777777" w:rsidTr="001A370A">
        <w:tc>
          <w:tcPr>
            <w:tcW w:w="3340" w:type="dxa"/>
            <w:shd w:val="clear" w:color="auto" w:fill="D9D9D9"/>
          </w:tcPr>
          <w:p w14:paraId="6AAC6515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72AED841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38AB1898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DA33AF" w14:paraId="6F4A0D38" w14:textId="77777777" w:rsidTr="001A370A">
        <w:tc>
          <w:tcPr>
            <w:tcW w:w="3340" w:type="dxa"/>
            <w:shd w:val="clear" w:color="auto" w:fill="D9D9D9"/>
          </w:tcPr>
          <w:p w14:paraId="77A9A97B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42D7CB7E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BA68BB2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DA33AF" w14:paraId="6C2F6551" w14:textId="77777777" w:rsidTr="001A370A">
        <w:tc>
          <w:tcPr>
            <w:tcW w:w="3340" w:type="dxa"/>
            <w:shd w:val="clear" w:color="auto" w:fill="D9D9D9"/>
          </w:tcPr>
          <w:p w14:paraId="06EA0A5E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5B9C76B6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C8317A9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DA33AF" w14:paraId="47AD81AD" w14:textId="77777777" w:rsidTr="001A370A">
        <w:tc>
          <w:tcPr>
            <w:tcW w:w="3340" w:type="dxa"/>
            <w:shd w:val="clear" w:color="auto" w:fill="D9D9D9"/>
          </w:tcPr>
          <w:p w14:paraId="714EB3BB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73520EEE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E13C65C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DA33AF" w14:paraId="29AADEA6" w14:textId="77777777" w:rsidTr="001A370A">
        <w:tc>
          <w:tcPr>
            <w:tcW w:w="3340" w:type="dxa"/>
            <w:shd w:val="clear" w:color="auto" w:fill="D9D9D9"/>
          </w:tcPr>
          <w:p w14:paraId="6654A3E9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58210838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06453FBD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DA33AF" w14:paraId="4693F19D" w14:textId="77777777" w:rsidTr="001A370A">
        <w:tc>
          <w:tcPr>
            <w:tcW w:w="3340" w:type="dxa"/>
            <w:shd w:val="clear" w:color="auto" w:fill="D9D9D9"/>
          </w:tcPr>
          <w:p w14:paraId="1B2C477F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0CBF87AA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AC444E6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DA33AF" w14:paraId="4E9A3FBD" w14:textId="77777777" w:rsidTr="001A370A">
        <w:tc>
          <w:tcPr>
            <w:tcW w:w="3340" w:type="dxa"/>
            <w:shd w:val="clear" w:color="auto" w:fill="D9D9D9"/>
          </w:tcPr>
          <w:p w14:paraId="34A8E782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4EC6270A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2D4890B" w14:textId="77777777" w:rsidR="00DA33AF" w:rsidRDefault="00DA33AF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DA33AF" w14:paraId="30FF6651" w14:textId="77777777" w:rsidTr="001A370A">
        <w:tc>
          <w:tcPr>
            <w:tcW w:w="3340" w:type="dxa"/>
          </w:tcPr>
          <w:p w14:paraId="0E8C2036" w14:textId="77777777" w:rsidR="00DA33AF" w:rsidRDefault="00DA33AF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lastRenderedPageBreak/>
              <w:t>Luis Naranjo</w:t>
            </w:r>
          </w:p>
        </w:tc>
        <w:tc>
          <w:tcPr>
            <w:tcW w:w="3181" w:type="dxa"/>
          </w:tcPr>
          <w:p w14:paraId="30BC7655" w14:textId="77777777" w:rsidR="00DA33AF" w:rsidRDefault="00DA33AF" w:rsidP="001A370A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491475FE" w14:textId="77777777" w:rsidR="00DA33AF" w:rsidRDefault="00DA33AF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DA33AF" w:rsidRPr="00617939" w14:paraId="66DD94C1" w14:textId="77777777" w:rsidTr="001A370A">
        <w:tc>
          <w:tcPr>
            <w:tcW w:w="3340" w:type="dxa"/>
          </w:tcPr>
          <w:p w14:paraId="5105117C" w14:textId="77777777" w:rsidR="00DA33AF" w:rsidRPr="00617939" w:rsidRDefault="00DA33AF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4A7C96A4" w14:textId="77777777" w:rsidR="00DA33AF" w:rsidRDefault="00DA33AF" w:rsidP="001A370A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8ABEE31" w14:textId="77777777" w:rsidR="00DA33AF" w:rsidRPr="00617939" w:rsidRDefault="00DA33AF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DA33AF" w14:paraId="69E92699" w14:textId="77777777" w:rsidTr="001A370A">
        <w:tc>
          <w:tcPr>
            <w:tcW w:w="3340" w:type="dxa"/>
          </w:tcPr>
          <w:p w14:paraId="5DA0B0D7" w14:textId="77777777" w:rsidR="00DA33AF" w:rsidRDefault="00DA33AF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78AD0430" w14:textId="77777777" w:rsidR="00DA33AF" w:rsidRDefault="00DA33AF" w:rsidP="001A370A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086AEB5" w14:textId="77777777" w:rsidR="00DA33AF" w:rsidRDefault="00DA33AF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DA33AF" w14:paraId="4D755D83" w14:textId="77777777" w:rsidTr="001A370A">
        <w:tc>
          <w:tcPr>
            <w:tcW w:w="3340" w:type="dxa"/>
          </w:tcPr>
          <w:p w14:paraId="307ABB69" w14:textId="77777777" w:rsidR="00DA33AF" w:rsidRDefault="00DA33AF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6F748056" w14:textId="77777777" w:rsidR="00DA33AF" w:rsidRDefault="00DA33AF" w:rsidP="001A370A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636C513C" w14:textId="77777777" w:rsidR="00DA33AF" w:rsidRDefault="00DA33AF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2A9147F4" w14:textId="77777777" w:rsidR="00DA33AF" w:rsidRPr="0064023B" w:rsidRDefault="00DA33AF" w:rsidP="00DA33AF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DA33AF" w:rsidRPr="007B5F67" w14:paraId="7467EE19" w14:textId="77777777" w:rsidTr="001A370A">
        <w:tc>
          <w:tcPr>
            <w:tcW w:w="9923" w:type="dxa"/>
            <w:shd w:val="clear" w:color="auto" w:fill="D9D9D9"/>
          </w:tcPr>
          <w:p w14:paraId="22821B8E" w14:textId="77777777" w:rsidR="00DA33AF" w:rsidRPr="007B5F67" w:rsidRDefault="00DA33AF" w:rsidP="001A37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52263B47" w14:textId="77777777" w:rsidR="00DA33AF" w:rsidRDefault="00DA33AF" w:rsidP="00DA33AF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1FBCF8EC" w14:textId="57CFB76B" w:rsidR="00DA33AF" w:rsidRDefault="00DA33AF" w:rsidP="00DA33AF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Creación del apartado de servicios </w:t>
      </w:r>
    </w:p>
    <w:p w14:paraId="2FA63F51" w14:textId="77777777" w:rsidR="00DA33AF" w:rsidRDefault="00DA33AF" w:rsidP="00DA33AF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17D7C824" w14:textId="1D45F10E" w:rsidR="00DA33AF" w:rsidRPr="00D85BA9" w:rsidRDefault="00DA33AF" w:rsidP="00DA33AF">
      <w:pPr>
        <w:pStyle w:val="Textoindependiente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Creación del </w:t>
      </w:r>
      <w:r w:rsidR="0068457C">
        <w:rPr>
          <w:rFonts w:ascii="Arial" w:hAnsi="Arial" w:cs="Arial"/>
          <w:bCs/>
        </w:rPr>
        <w:t>apartado de servicios con su nombre, descripción, duración y valor</w:t>
      </w:r>
    </w:p>
    <w:p w14:paraId="4C25CC04" w14:textId="77777777" w:rsidR="00DA33AF" w:rsidRDefault="00DA33AF" w:rsidP="00DA33AF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>ANEXOS</w:t>
      </w:r>
    </w:p>
    <w:p w14:paraId="3EDA4D52" w14:textId="15812BDD" w:rsidR="00DA33AF" w:rsidRDefault="00D93239" w:rsidP="00C56BCE">
      <w:pPr>
        <w:pStyle w:val="Textoindependiente"/>
        <w:rPr>
          <w:rFonts w:ascii="Arial" w:hAnsi="Arial" w:cs="Arial"/>
          <w:b/>
          <w:color w:val="000000"/>
        </w:rPr>
      </w:pPr>
      <w:r w:rsidRPr="00C7667F">
        <w:rPr>
          <w:noProof/>
        </w:rPr>
        <w:drawing>
          <wp:anchor distT="0" distB="0" distL="114300" distR="114300" simplePos="0" relativeHeight="251661312" behindDoc="0" locked="0" layoutInCell="1" allowOverlap="1" wp14:anchorId="177C6FA4" wp14:editId="3E682C0C">
            <wp:simplePos x="0" y="0"/>
            <wp:positionH relativeFrom="margin">
              <wp:posOffset>-635</wp:posOffset>
            </wp:positionH>
            <wp:positionV relativeFrom="paragraph">
              <wp:posOffset>595630</wp:posOffset>
            </wp:positionV>
            <wp:extent cx="615950" cy="1435100"/>
            <wp:effectExtent l="0" t="0" r="0" b="0"/>
            <wp:wrapNone/>
            <wp:docPr id="804442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88" t="3000" r="2000" b="48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27E9153" wp14:editId="10B2818E">
            <wp:extent cx="5400040" cy="2961640"/>
            <wp:effectExtent l="0" t="0" r="0" b="0"/>
            <wp:docPr id="1066550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503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D93239" w:rsidRPr="007B5F67" w14:paraId="324B8EAC" w14:textId="77777777" w:rsidTr="001A370A">
        <w:tc>
          <w:tcPr>
            <w:tcW w:w="9356" w:type="dxa"/>
            <w:gridSpan w:val="6"/>
            <w:shd w:val="clear" w:color="auto" w:fill="A6A6A6"/>
            <w:vAlign w:val="center"/>
          </w:tcPr>
          <w:p w14:paraId="56592775" w14:textId="77777777" w:rsidR="00D93239" w:rsidRPr="007B5F67" w:rsidRDefault="00D93239" w:rsidP="001A370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354BA6D2" w14:textId="071650A3" w:rsidR="00D93239" w:rsidRPr="007B5F67" w:rsidRDefault="00D93239" w:rsidP="001A370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93239" w14:paraId="6D7F24FF" w14:textId="77777777" w:rsidTr="001A370A">
        <w:tc>
          <w:tcPr>
            <w:tcW w:w="2552" w:type="dxa"/>
            <w:shd w:val="clear" w:color="auto" w:fill="D9D9D9"/>
            <w:vAlign w:val="center"/>
          </w:tcPr>
          <w:p w14:paraId="17AD21CC" w14:textId="77777777" w:rsidR="00D93239" w:rsidRDefault="00D93239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67F64342" w14:textId="39866EBB" w:rsidR="00D93239" w:rsidRDefault="00D93239" w:rsidP="001A370A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Creación parte del administrador y apartado de Gestión de Usuarios</w:t>
            </w:r>
          </w:p>
        </w:tc>
      </w:tr>
      <w:tr w:rsidR="00D93239" w14:paraId="7E985738" w14:textId="77777777" w:rsidTr="001A370A">
        <w:tc>
          <w:tcPr>
            <w:tcW w:w="2552" w:type="dxa"/>
            <w:shd w:val="clear" w:color="auto" w:fill="D9D9D9"/>
            <w:vAlign w:val="center"/>
          </w:tcPr>
          <w:p w14:paraId="41BB4BAA" w14:textId="77777777" w:rsidR="00D93239" w:rsidRDefault="00D93239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49528A81" w14:textId="77777777" w:rsidR="00D93239" w:rsidRDefault="00D93239" w:rsidP="001A370A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D93239" w:rsidRPr="00B30876" w14:paraId="618190A0" w14:textId="77777777" w:rsidTr="001A370A">
        <w:tc>
          <w:tcPr>
            <w:tcW w:w="2552" w:type="dxa"/>
            <w:shd w:val="clear" w:color="auto" w:fill="D9D9D9"/>
            <w:vAlign w:val="center"/>
          </w:tcPr>
          <w:p w14:paraId="3556EFD0" w14:textId="77777777" w:rsidR="00D93239" w:rsidRDefault="00D93239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633ACAC3" w14:textId="77777777" w:rsidR="00D93239" w:rsidRPr="00B30876" w:rsidRDefault="00D93239" w:rsidP="001A370A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D93239" w14:paraId="62D9DE4B" w14:textId="77777777" w:rsidTr="001A370A">
        <w:tc>
          <w:tcPr>
            <w:tcW w:w="2552" w:type="dxa"/>
            <w:shd w:val="clear" w:color="auto" w:fill="D9D9D9"/>
            <w:vAlign w:val="center"/>
          </w:tcPr>
          <w:p w14:paraId="429638A5" w14:textId="77777777" w:rsidR="00D93239" w:rsidRDefault="00D93239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1807E8B6" w14:textId="1F58C4AB" w:rsidR="00D93239" w:rsidRDefault="00D93239" w:rsidP="001A37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05/06/2026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02774EA2" w14:textId="77777777" w:rsidR="00D93239" w:rsidRDefault="00D93239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36105F64" w14:textId="74564B9F" w:rsidR="00D93239" w:rsidRDefault="00D93239" w:rsidP="001A37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18:00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D283E32" w14:textId="77777777" w:rsidR="00D93239" w:rsidRDefault="00D93239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7BE6DDDA" w14:textId="76A7858D" w:rsidR="00D93239" w:rsidRDefault="00D93239" w:rsidP="001A37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19:45</w:t>
            </w:r>
          </w:p>
        </w:tc>
      </w:tr>
      <w:tr w:rsidR="00D93239" w14:paraId="768045C6" w14:textId="77777777" w:rsidTr="001A370A">
        <w:tc>
          <w:tcPr>
            <w:tcW w:w="2552" w:type="dxa"/>
            <w:shd w:val="clear" w:color="auto" w:fill="D9D9D9"/>
            <w:vAlign w:val="center"/>
          </w:tcPr>
          <w:p w14:paraId="5B31C4E0" w14:textId="77777777" w:rsidR="00D93239" w:rsidRDefault="00D93239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1F5AB937" w14:textId="77777777" w:rsidR="00D93239" w:rsidRDefault="00D93239" w:rsidP="001A370A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D93239" w14:paraId="55C358A4" w14:textId="77777777" w:rsidTr="001A370A">
        <w:tc>
          <w:tcPr>
            <w:tcW w:w="2552" w:type="dxa"/>
            <w:shd w:val="clear" w:color="auto" w:fill="D9D9D9"/>
            <w:vAlign w:val="center"/>
          </w:tcPr>
          <w:p w14:paraId="3201B21E" w14:textId="77777777" w:rsidR="00D93239" w:rsidRDefault="00D93239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061B060A" w14:textId="633953C8" w:rsidR="00D93239" w:rsidRDefault="00D93239" w:rsidP="001A370A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5n- 29/05/2026</w:t>
            </w:r>
          </w:p>
        </w:tc>
      </w:tr>
    </w:tbl>
    <w:p w14:paraId="422C6F75" w14:textId="77777777" w:rsidR="00D93239" w:rsidRDefault="00D93239" w:rsidP="00D93239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93239" w14:paraId="0C409A3D" w14:textId="77777777" w:rsidTr="001A370A">
        <w:tc>
          <w:tcPr>
            <w:tcW w:w="9923" w:type="dxa"/>
            <w:gridSpan w:val="3"/>
            <w:shd w:val="clear" w:color="auto" w:fill="A6A6A6"/>
          </w:tcPr>
          <w:p w14:paraId="3DBCBA37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lastRenderedPageBreak/>
              <w:t>LISTA DE PARTICIPANTES</w:t>
            </w:r>
          </w:p>
        </w:tc>
      </w:tr>
      <w:tr w:rsidR="00D93239" w14:paraId="16037465" w14:textId="77777777" w:rsidTr="001A370A">
        <w:tc>
          <w:tcPr>
            <w:tcW w:w="3340" w:type="dxa"/>
            <w:shd w:val="clear" w:color="auto" w:fill="D9D9D9"/>
          </w:tcPr>
          <w:p w14:paraId="2569C9DD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6671E37F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3A317287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D93239" w14:paraId="5E860B8B" w14:textId="77777777" w:rsidTr="001A370A">
        <w:tc>
          <w:tcPr>
            <w:tcW w:w="3340" w:type="dxa"/>
            <w:shd w:val="clear" w:color="auto" w:fill="D9D9D9"/>
          </w:tcPr>
          <w:p w14:paraId="1D9507E2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795C1DA0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5DE969A0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D93239" w14:paraId="611094DC" w14:textId="77777777" w:rsidTr="001A370A">
        <w:tc>
          <w:tcPr>
            <w:tcW w:w="3340" w:type="dxa"/>
            <w:shd w:val="clear" w:color="auto" w:fill="D9D9D9"/>
          </w:tcPr>
          <w:p w14:paraId="5775CD54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5D52F6B1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52CEC2B6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D93239" w14:paraId="7B3A5D9F" w14:textId="77777777" w:rsidTr="001A370A">
        <w:tc>
          <w:tcPr>
            <w:tcW w:w="3340" w:type="dxa"/>
            <w:shd w:val="clear" w:color="auto" w:fill="D9D9D9"/>
          </w:tcPr>
          <w:p w14:paraId="542BA678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299E2EAC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34715799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D93239" w14:paraId="106F190A" w14:textId="77777777" w:rsidTr="001A370A">
        <w:tc>
          <w:tcPr>
            <w:tcW w:w="3340" w:type="dxa"/>
            <w:shd w:val="clear" w:color="auto" w:fill="D9D9D9"/>
          </w:tcPr>
          <w:p w14:paraId="0926A330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2A4F16D2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372B3A7A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D93239" w14:paraId="5B49D798" w14:textId="77777777" w:rsidTr="001A370A">
        <w:tc>
          <w:tcPr>
            <w:tcW w:w="3340" w:type="dxa"/>
            <w:shd w:val="clear" w:color="auto" w:fill="D9D9D9"/>
          </w:tcPr>
          <w:p w14:paraId="11204963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1EAC09A6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48FADF00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D93239" w14:paraId="3DE13765" w14:textId="77777777" w:rsidTr="001A370A">
        <w:tc>
          <w:tcPr>
            <w:tcW w:w="3340" w:type="dxa"/>
            <w:shd w:val="clear" w:color="auto" w:fill="D9D9D9"/>
          </w:tcPr>
          <w:p w14:paraId="3AE0BED5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5B05B856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057D959C" w14:textId="77777777" w:rsidR="00D93239" w:rsidRDefault="00D93239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D93239" w14:paraId="502C39CB" w14:textId="77777777" w:rsidTr="001A370A">
        <w:tc>
          <w:tcPr>
            <w:tcW w:w="3340" w:type="dxa"/>
          </w:tcPr>
          <w:p w14:paraId="0417009A" w14:textId="77777777" w:rsidR="00D93239" w:rsidRDefault="00D93239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017EBE6F" w14:textId="77777777" w:rsidR="00D93239" w:rsidRDefault="00D93239" w:rsidP="001A370A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65C5B6C" w14:textId="77777777" w:rsidR="00D93239" w:rsidRDefault="00D93239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D93239" w:rsidRPr="00617939" w14:paraId="4BD2BEB0" w14:textId="77777777" w:rsidTr="001A370A">
        <w:tc>
          <w:tcPr>
            <w:tcW w:w="3340" w:type="dxa"/>
          </w:tcPr>
          <w:p w14:paraId="4BB1F3FE" w14:textId="77777777" w:rsidR="00D93239" w:rsidRPr="00617939" w:rsidRDefault="00D93239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04EA298C" w14:textId="77777777" w:rsidR="00D93239" w:rsidRDefault="00D93239" w:rsidP="001A370A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648A445" w14:textId="77777777" w:rsidR="00D93239" w:rsidRPr="00617939" w:rsidRDefault="00D93239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D93239" w14:paraId="7F805437" w14:textId="77777777" w:rsidTr="001A370A">
        <w:tc>
          <w:tcPr>
            <w:tcW w:w="3340" w:type="dxa"/>
          </w:tcPr>
          <w:p w14:paraId="6EEA34AF" w14:textId="77777777" w:rsidR="00D93239" w:rsidRDefault="00D93239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29F41A1B" w14:textId="77777777" w:rsidR="00D93239" w:rsidRDefault="00D93239" w:rsidP="001A370A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149A5374" w14:textId="77777777" w:rsidR="00D93239" w:rsidRDefault="00D93239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D93239" w14:paraId="195BA8B0" w14:textId="77777777" w:rsidTr="001A370A">
        <w:tc>
          <w:tcPr>
            <w:tcW w:w="3340" w:type="dxa"/>
          </w:tcPr>
          <w:p w14:paraId="792BC254" w14:textId="77777777" w:rsidR="00D93239" w:rsidRDefault="00D93239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1ECB1691" w14:textId="77777777" w:rsidR="00D93239" w:rsidRDefault="00D93239" w:rsidP="001A370A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02D6A80" w14:textId="77777777" w:rsidR="00D93239" w:rsidRDefault="00D93239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6C6328E6" w14:textId="77777777" w:rsidR="00D93239" w:rsidRPr="0064023B" w:rsidRDefault="00D93239" w:rsidP="00D93239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D93239" w:rsidRPr="007B5F67" w14:paraId="2A7AC992" w14:textId="77777777" w:rsidTr="001A370A">
        <w:tc>
          <w:tcPr>
            <w:tcW w:w="9923" w:type="dxa"/>
            <w:shd w:val="clear" w:color="auto" w:fill="D9D9D9"/>
          </w:tcPr>
          <w:p w14:paraId="3324EBE7" w14:textId="77777777" w:rsidR="00D93239" w:rsidRPr="007B5F67" w:rsidRDefault="00D93239" w:rsidP="001A37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4393B8E9" w14:textId="77777777" w:rsidR="00D93239" w:rsidRDefault="00D93239" w:rsidP="00D93239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15299871" w14:textId="2FA55086" w:rsidR="00D93239" w:rsidRDefault="00D93239" w:rsidP="00D93239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Creación del apartado gestión de usuarios </w:t>
      </w:r>
    </w:p>
    <w:p w14:paraId="77C9D9B3" w14:textId="77777777" w:rsidR="00D93239" w:rsidRDefault="00D93239" w:rsidP="00D93239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15B1A024" w14:textId="060FE20B" w:rsidR="00D93239" w:rsidRPr="00D85BA9" w:rsidRDefault="00D93239" w:rsidP="00D93239">
      <w:pPr>
        <w:pStyle w:val="Textoindependiente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Creación del </w:t>
      </w:r>
      <w:r>
        <w:rPr>
          <w:rFonts w:ascii="Arial" w:hAnsi="Arial" w:cs="Arial"/>
          <w:bCs/>
        </w:rPr>
        <w:t>apartado de gestión de usuarios con el id, en nombre, correo, rol, estado y fecha de registro con un botón verde cuando está en línea y cuando no lo esta se pone en gris.</w:t>
      </w:r>
    </w:p>
    <w:p w14:paraId="5A593F25" w14:textId="77777777" w:rsidR="00D93239" w:rsidRDefault="00D93239" w:rsidP="00D93239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>ANEXOS</w:t>
      </w:r>
    </w:p>
    <w:p w14:paraId="3644AC16" w14:textId="4E4E28A4" w:rsidR="000B41CE" w:rsidRDefault="000B41CE" w:rsidP="00D93239">
      <w:pPr>
        <w:pStyle w:val="Textoindependiente"/>
        <w:rPr>
          <w:noProof/>
        </w:rPr>
      </w:pPr>
      <w:r w:rsidRPr="00C7667F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1ADA7AB" wp14:editId="6B366DC6">
            <wp:simplePos x="0" y="0"/>
            <wp:positionH relativeFrom="margin">
              <wp:posOffset>-635</wp:posOffset>
            </wp:positionH>
            <wp:positionV relativeFrom="paragraph">
              <wp:posOffset>842645</wp:posOffset>
            </wp:positionV>
            <wp:extent cx="615950" cy="1435100"/>
            <wp:effectExtent l="0" t="0" r="0" b="0"/>
            <wp:wrapNone/>
            <wp:docPr id="131035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88" t="3000" r="2000" b="48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97F8F8D" wp14:editId="7F3E50EE">
            <wp:extent cx="5400040" cy="2950210"/>
            <wp:effectExtent l="0" t="0" r="0" b="2540"/>
            <wp:docPr id="860352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52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1CE">
        <w:rPr>
          <w:noProof/>
        </w:rPr>
        <w:t xml:space="preserve"> </w:t>
      </w:r>
    </w:p>
    <w:p w14:paraId="7CE46191" w14:textId="2779F592" w:rsidR="000B41CE" w:rsidRDefault="000B41CE" w:rsidP="00D93239">
      <w:pPr>
        <w:pStyle w:val="Textoindependiente"/>
        <w:rPr>
          <w:rFonts w:ascii="Arial" w:hAnsi="Arial" w:cs="Arial"/>
          <w:b/>
          <w:color w:val="000000"/>
        </w:rPr>
      </w:pPr>
      <w:r w:rsidRPr="00C7667F">
        <w:rPr>
          <w:noProof/>
        </w:rPr>
        <w:drawing>
          <wp:anchor distT="0" distB="0" distL="114300" distR="114300" simplePos="0" relativeHeight="251665408" behindDoc="0" locked="0" layoutInCell="1" allowOverlap="1" wp14:anchorId="5A38AA45" wp14:editId="2D68EC54">
            <wp:simplePos x="0" y="0"/>
            <wp:positionH relativeFrom="margin">
              <wp:posOffset>-635</wp:posOffset>
            </wp:positionH>
            <wp:positionV relativeFrom="paragraph">
              <wp:posOffset>588645</wp:posOffset>
            </wp:positionV>
            <wp:extent cx="615950" cy="1435100"/>
            <wp:effectExtent l="0" t="0" r="0" b="0"/>
            <wp:wrapNone/>
            <wp:docPr id="1217018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88" t="3000" r="2000" b="48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03B6CF5" wp14:editId="2D46DDAC">
            <wp:extent cx="5400040" cy="2955925"/>
            <wp:effectExtent l="0" t="0" r="0" b="0"/>
            <wp:docPr id="580728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28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8"/>
        <w:gridCol w:w="1834"/>
        <w:gridCol w:w="1548"/>
        <w:gridCol w:w="1406"/>
        <w:gridCol w:w="1267"/>
        <w:gridCol w:w="700"/>
        <w:gridCol w:w="630"/>
      </w:tblGrid>
      <w:tr w:rsidR="000B41CE" w:rsidRPr="007B5F67" w14:paraId="6CAF92E0" w14:textId="77777777" w:rsidTr="001A370A">
        <w:tc>
          <w:tcPr>
            <w:tcW w:w="9356" w:type="dxa"/>
            <w:gridSpan w:val="6"/>
            <w:shd w:val="clear" w:color="auto" w:fill="A6A6A6"/>
            <w:vAlign w:val="center"/>
          </w:tcPr>
          <w:p w14:paraId="57B6C192" w14:textId="77777777" w:rsidR="000B41CE" w:rsidRPr="007B5F67" w:rsidRDefault="000B41CE" w:rsidP="001A370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192CF494" w14:textId="2CBBB73B" w:rsidR="000B41CE" w:rsidRPr="007B5F67" w:rsidRDefault="000B41CE" w:rsidP="001A370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0B41CE" w14:paraId="280E4AB7" w14:textId="77777777" w:rsidTr="001A370A">
        <w:tc>
          <w:tcPr>
            <w:tcW w:w="2552" w:type="dxa"/>
            <w:shd w:val="clear" w:color="auto" w:fill="D9D9D9"/>
            <w:vAlign w:val="center"/>
          </w:tcPr>
          <w:p w14:paraId="26A295A9" w14:textId="77777777" w:rsidR="000B41CE" w:rsidRDefault="000B41CE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465438A7" w14:textId="3CA06534" w:rsidR="000B41CE" w:rsidRDefault="000B41CE" w:rsidP="001A370A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Creación parte del administrador y exportación de reportes en </w:t>
            </w:r>
            <w:proofErr w:type="spellStart"/>
            <w:r>
              <w:rPr>
                <w:rFonts w:ascii="Arial" w:hAnsi="Arial" w:cs="Arial"/>
                <w:i/>
                <w:color w:val="000000"/>
              </w:rPr>
              <w:t>pdf</w:t>
            </w:r>
            <w:proofErr w:type="spellEnd"/>
          </w:p>
        </w:tc>
      </w:tr>
      <w:tr w:rsidR="000B41CE" w14:paraId="0730076A" w14:textId="77777777" w:rsidTr="001A370A">
        <w:tc>
          <w:tcPr>
            <w:tcW w:w="2552" w:type="dxa"/>
            <w:shd w:val="clear" w:color="auto" w:fill="D9D9D9"/>
            <w:vAlign w:val="center"/>
          </w:tcPr>
          <w:p w14:paraId="47552579" w14:textId="77777777" w:rsidR="000B41CE" w:rsidRDefault="000B41CE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288B6861" w14:textId="77777777" w:rsidR="000B41CE" w:rsidRDefault="000B41CE" w:rsidP="001A370A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0B41CE" w:rsidRPr="00B30876" w14:paraId="6B5C9279" w14:textId="77777777" w:rsidTr="001A370A">
        <w:tc>
          <w:tcPr>
            <w:tcW w:w="2552" w:type="dxa"/>
            <w:shd w:val="clear" w:color="auto" w:fill="D9D9D9"/>
            <w:vAlign w:val="center"/>
          </w:tcPr>
          <w:p w14:paraId="58992D7F" w14:textId="77777777" w:rsidR="000B41CE" w:rsidRDefault="000B41CE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07733FA0" w14:textId="77777777" w:rsidR="000B41CE" w:rsidRPr="00B30876" w:rsidRDefault="000B41CE" w:rsidP="001A370A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0B41CE" w14:paraId="3B5C1FEA" w14:textId="77777777" w:rsidTr="001A370A">
        <w:tc>
          <w:tcPr>
            <w:tcW w:w="2552" w:type="dxa"/>
            <w:shd w:val="clear" w:color="auto" w:fill="D9D9D9"/>
            <w:vAlign w:val="center"/>
          </w:tcPr>
          <w:p w14:paraId="596C1262" w14:textId="77777777" w:rsidR="000B41CE" w:rsidRDefault="000B41CE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220A1F22" w14:textId="65FEEAA8" w:rsidR="000B41CE" w:rsidRDefault="000B41CE" w:rsidP="001A37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09/06/2026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959138B" w14:textId="77777777" w:rsidR="000B41CE" w:rsidRDefault="000B41CE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694FC48A" w14:textId="77777777" w:rsidR="000B41CE" w:rsidRDefault="000B41CE" w:rsidP="001A37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18:00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3433C484" w14:textId="77777777" w:rsidR="000B41CE" w:rsidRDefault="000B41CE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4106C263" w14:textId="77777777" w:rsidR="000B41CE" w:rsidRDefault="000B41CE" w:rsidP="001A37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19:45</w:t>
            </w:r>
          </w:p>
        </w:tc>
      </w:tr>
      <w:tr w:rsidR="000B41CE" w14:paraId="6913A1DB" w14:textId="77777777" w:rsidTr="001A370A">
        <w:tc>
          <w:tcPr>
            <w:tcW w:w="2552" w:type="dxa"/>
            <w:shd w:val="clear" w:color="auto" w:fill="D9D9D9"/>
            <w:vAlign w:val="center"/>
          </w:tcPr>
          <w:p w14:paraId="58412694" w14:textId="77777777" w:rsidR="000B41CE" w:rsidRDefault="000B41CE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5671DC0C" w14:textId="77777777" w:rsidR="000B41CE" w:rsidRDefault="000B41CE" w:rsidP="001A370A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0B41CE" w14:paraId="431D68F9" w14:textId="77777777" w:rsidTr="001A370A">
        <w:tc>
          <w:tcPr>
            <w:tcW w:w="2552" w:type="dxa"/>
            <w:shd w:val="clear" w:color="auto" w:fill="D9D9D9"/>
            <w:vAlign w:val="center"/>
          </w:tcPr>
          <w:p w14:paraId="3135452C" w14:textId="77777777" w:rsidR="000B41CE" w:rsidRDefault="000B41CE" w:rsidP="001A370A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63AB7110" w14:textId="7A4E7639" w:rsidR="000B41CE" w:rsidRDefault="000B41CE" w:rsidP="001A370A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5n- 05/06/2026</w:t>
            </w:r>
          </w:p>
        </w:tc>
      </w:tr>
    </w:tbl>
    <w:p w14:paraId="5A510374" w14:textId="77777777" w:rsidR="000B41CE" w:rsidRDefault="000B41CE" w:rsidP="000B41CE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0B41CE" w14:paraId="69F59F81" w14:textId="77777777" w:rsidTr="001A370A">
        <w:tc>
          <w:tcPr>
            <w:tcW w:w="9923" w:type="dxa"/>
            <w:gridSpan w:val="3"/>
            <w:shd w:val="clear" w:color="auto" w:fill="A6A6A6"/>
          </w:tcPr>
          <w:p w14:paraId="70FE61AA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lastRenderedPageBreak/>
              <w:t>LISTA DE PARTICIPANTES</w:t>
            </w:r>
          </w:p>
        </w:tc>
      </w:tr>
      <w:tr w:rsidR="000B41CE" w14:paraId="543CF585" w14:textId="77777777" w:rsidTr="001A370A">
        <w:tc>
          <w:tcPr>
            <w:tcW w:w="3340" w:type="dxa"/>
            <w:shd w:val="clear" w:color="auto" w:fill="D9D9D9"/>
          </w:tcPr>
          <w:p w14:paraId="0EF515AC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6B4D19FC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07EAC2B9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0B41CE" w14:paraId="1CA39FA2" w14:textId="77777777" w:rsidTr="001A370A">
        <w:tc>
          <w:tcPr>
            <w:tcW w:w="3340" w:type="dxa"/>
            <w:shd w:val="clear" w:color="auto" w:fill="D9D9D9"/>
          </w:tcPr>
          <w:p w14:paraId="41A3BFA4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41FBC5A1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2D97D2A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0B41CE" w14:paraId="09F88CA9" w14:textId="77777777" w:rsidTr="001A370A">
        <w:tc>
          <w:tcPr>
            <w:tcW w:w="3340" w:type="dxa"/>
            <w:shd w:val="clear" w:color="auto" w:fill="D9D9D9"/>
          </w:tcPr>
          <w:p w14:paraId="4C2FC891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602E3DC9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905436D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0B41CE" w14:paraId="6E76F3C2" w14:textId="77777777" w:rsidTr="001A370A">
        <w:tc>
          <w:tcPr>
            <w:tcW w:w="3340" w:type="dxa"/>
            <w:shd w:val="clear" w:color="auto" w:fill="D9D9D9"/>
          </w:tcPr>
          <w:p w14:paraId="1F38DDA1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639B1FBC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511D5C9E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0B41CE" w14:paraId="061ABBFA" w14:textId="77777777" w:rsidTr="001A370A">
        <w:tc>
          <w:tcPr>
            <w:tcW w:w="3340" w:type="dxa"/>
            <w:shd w:val="clear" w:color="auto" w:fill="D9D9D9"/>
          </w:tcPr>
          <w:p w14:paraId="64725BED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123D7615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5AE7B515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0B41CE" w14:paraId="5CE93E86" w14:textId="77777777" w:rsidTr="001A370A">
        <w:tc>
          <w:tcPr>
            <w:tcW w:w="3340" w:type="dxa"/>
            <w:shd w:val="clear" w:color="auto" w:fill="D9D9D9"/>
          </w:tcPr>
          <w:p w14:paraId="4AAA1506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79F571A6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5815F1C7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0B41CE" w14:paraId="133813E6" w14:textId="77777777" w:rsidTr="001A370A">
        <w:tc>
          <w:tcPr>
            <w:tcW w:w="3340" w:type="dxa"/>
            <w:shd w:val="clear" w:color="auto" w:fill="D9D9D9"/>
          </w:tcPr>
          <w:p w14:paraId="7B1095B5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464C4AB2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7DA77EF" w14:textId="77777777" w:rsidR="000B41CE" w:rsidRDefault="000B41CE" w:rsidP="001A370A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0B41CE" w14:paraId="42454728" w14:textId="77777777" w:rsidTr="001A370A">
        <w:tc>
          <w:tcPr>
            <w:tcW w:w="3340" w:type="dxa"/>
          </w:tcPr>
          <w:p w14:paraId="69600CA2" w14:textId="77777777" w:rsidR="000B41CE" w:rsidRDefault="000B41CE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24D197E4" w14:textId="77777777" w:rsidR="000B41CE" w:rsidRDefault="000B41CE" w:rsidP="001A370A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17BCD508" w14:textId="77777777" w:rsidR="000B41CE" w:rsidRDefault="000B41CE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0B41CE" w:rsidRPr="00617939" w14:paraId="53FF3D57" w14:textId="77777777" w:rsidTr="001A370A">
        <w:tc>
          <w:tcPr>
            <w:tcW w:w="3340" w:type="dxa"/>
          </w:tcPr>
          <w:p w14:paraId="76C7ACA9" w14:textId="77777777" w:rsidR="000B41CE" w:rsidRPr="00617939" w:rsidRDefault="000B41CE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6537B525" w14:textId="77777777" w:rsidR="000B41CE" w:rsidRDefault="000B41CE" w:rsidP="001A370A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52D400F" w14:textId="77777777" w:rsidR="000B41CE" w:rsidRPr="00617939" w:rsidRDefault="000B41CE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0B41CE" w14:paraId="069F447C" w14:textId="77777777" w:rsidTr="001A370A">
        <w:tc>
          <w:tcPr>
            <w:tcW w:w="3340" w:type="dxa"/>
          </w:tcPr>
          <w:p w14:paraId="01E10DCC" w14:textId="77777777" w:rsidR="000B41CE" w:rsidRDefault="000B41CE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31DB00C2" w14:textId="77777777" w:rsidR="000B41CE" w:rsidRDefault="000B41CE" w:rsidP="001A370A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39B8EE6B" w14:textId="77777777" w:rsidR="000B41CE" w:rsidRDefault="000B41CE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0B41CE" w14:paraId="2939CFA8" w14:textId="77777777" w:rsidTr="001A370A">
        <w:tc>
          <w:tcPr>
            <w:tcW w:w="3340" w:type="dxa"/>
          </w:tcPr>
          <w:p w14:paraId="2712F2B5" w14:textId="77777777" w:rsidR="000B41CE" w:rsidRDefault="000B41CE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1CF5E34C" w14:textId="77777777" w:rsidR="000B41CE" w:rsidRDefault="000B41CE" w:rsidP="001A370A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01D9069" w14:textId="77777777" w:rsidR="000B41CE" w:rsidRDefault="000B41CE" w:rsidP="001A370A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29E02CC2" w14:textId="77777777" w:rsidR="000B41CE" w:rsidRPr="0064023B" w:rsidRDefault="000B41CE" w:rsidP="000B41CE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0B41CE" w:rsidRPr="007B5F67" w14:paraId="67DA3D18" w14:textId="77777777" w:rsidTr="001A370A">
        <w:tc>
          <w:tcPr>
            <w:tcW w:w="9923" w:type="dxa"/>
            <w:shd w:val="clear" w:color="auto" w:fill="D9D9D9"/>
          </w:tcPr>
          <w:p w14:paraId="1821E851" w14:textId="77777777" w:rsidR="000B41CE" w:rsidRPr="007B5F67" w:rsidRDefault="000B41CE" w:rsidP="001A37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3A66C179" w14:textId="77777777" w:rsidR="000B41CE" w:rsidRDefault="000B41CE" w:rsidP="000B41CE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13190D2F" w14:textId="77777777" w:rsidR="000B41CE" w:rsidRDefault="000B41CE" w:rsidP="000B41CE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Creación del apartado gestión de usuarios </w:t>
      </w:r>
    </w:p>
    <w:p w14:paraId="431B8FD4" w14:textId="77777777" w:rsidR="000B41CE" w:rsidRDefault="000B41CE" w:rsidP="000B41CE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136983FF" w14:textId="465E35D8" w:rsidR="000B41CE" w:rsidRPr="00D85BA9" w:rsidRDefault="000B41CE" w:rsidP="000B41CE">
      <w:pPr>
        <w:pStyle w:val="Textoindependiente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Creación del </w:t>
      </w:r>
      <w:r>
        <w:rPr>
          <w:rFonts w:ascii="Arial" w:hAnsi="Arial" w:cs="Arial"/>
          <w:bCs/>
        </w:rPr>
        <w:t xml:space="preserve">apartado de gestión de reportes con su respectivo </w:t>
      </w:r>
    </w:p>
    <w:p w14:paraId="51F98828" w14:textId="77777777" w:rsidR="000B41CE" w:rsidRDefault="000B41CE" w:rsidP="000B41CE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>ANEXOS</w:t>
      </w:r>
    </w:p>
    <w:p w14:paraId="1C9D4041" w14:textId="5C31C130" w:rsidR="000B41CE" w:rsidRDefault="000F543D" w:rsidP="00D93239">
      <w:pPr>
        <w:pStyle w:val="Textoindependiente"/>
        <w:rPr>
          <w:rFonts w:ascii="Arial" w:hAnsi="Arial" w:cs="Arial"/>
          <w:b/>
          <w:color w:val="000000"/>
        </w:rPr>
      </w:pPr>
      <w:r w:rsidRPr="00C7667F">
        <w:rPr>
          <w:noProof/>
        </w:rPr>
        <w:drawing>
          <wp:anchor distT="0" distB="0" distL="114300" distR="114300" simplePos="0" relativeHeight="251667456" behindDoc="0" locked="0" layoutInCell="1" allowOverlap="1" wp14:anchorId="3662F9EA" wp14:editId="6A46D5A8">
            <wp:simplePos x="0" y="0"/>
            <wp:positionH relativeFrom="margin">
              <wp:align>left</wp:align>
            </wp:positionH>
            <wp:positionV relativeFrom="paragraph">
              <wp:posOffset>335864</wp:posOffset>
            </wp:positionV>
            <wp:extent cx="615950" cy="1435100"/>
            <wp:effectExtent l="0" t="0" r="0" b="0"/>
            <wp:wrapNone/>
            <wp:docPr id="95391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88" t="3000" r="2000" b="48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EEEA90D" wp14:editId="3EDAF4EC">
            <wp:extent cx="5400040" cy="2953385"/>
            <wp:effectExtent l="0" t="0" r="0" b="0"/>
            <wp:docPr id="1513530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306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52AA" w14:textId="7BCD36BC" w:rsidR="00D93239" w:rsidRPr="00ED7F96" w:rsidRDefault="000F543D" w:rsidP="00C56BCE">
      <w:pPr>
        <w:pStyle w:val="Textoindependiente"/>
        <w:rPr>
          <w:rFonts w:ascii="Arial" w:hAnsi="Arial" w:cs="Arial"/>
          <w:b/>
          <w:color w:val="000000"/>
        </w:rPr>
      </w:pPr>
      <w:r w:rsidRPr="00C7667F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B2826CE" wp14:editId="2010871C">
            <wp:simplePos x="0" y="0"/>
            <wp:positionH relativeFrom="margin">
              <wp:align>left</wp:align>
            </wp:positionH>
            <wp:positionV relativeFrom="paragraph">
              <wp:posOffset>678789</wp:posOffset>
            </wp:positionV>
            <wp:extent cx="615950" cy="1435100"/>
            <wp:effectExtent l="0" t="0" r="0" b="0"/>
            <wp:wrapNone/>
            <wp:docPr id="262981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88" t="3000" r="2000" b="48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95148A0" wp14:editId="3B457495">
            <wp:extent cx="5400040" cy="2947670"/>
            <wp:effectExtent l="0" t="0" r="0" b="5080"/>
            <wp:docPr id="377530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30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239" w:rsidRPr="00ED7F96" w:rsidSect="007B5F67">
      <w:headerReference w:type="default" r:id="rId26"/>
      <w:footerReference w:type="default" r:id="rId27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ACD53" w14:textId="77777777" w:rsidR="00803956" w:rsidRDefault="00803956" w:rsidP="00E45455">
      <w:pPr>
        <w:spacing w:after="0" w:line="240" w:lineRule="auto"/>
      </w:pPr>
      <w:r>
        <w:separator/>
      </w:r>
    </w:p>
  </w:endnote>
  <w:endnote w:type="continuationSeparator" w:id="0">
    <w:p w14:paraId="2E53BC56" w14:textId="77777777" w:rsidR="00803956" w:rsidRDefault="00803956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9371B" w14:textId="1CD612E5" w:rsidR="007B5F67" w:rsidRPr="007B5F67" w:rsidRDefault="00545151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1E1411F" wp14:editId="299A3AFF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6985" t="5715" r="11430" b="13335"/>
              <wp:wrapNone/>
              <wp:docPr id="1109037654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651A4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B0A7C" w14:textId="77777777" w:rsidR="00803956" w:rsidRDefault="00803956" w:rsidP="00E45455">
      <w:pPr>
        <w:spacing w:after="0" w:line="240" w:lineRule="auto"/>
      </w:pPr>
      <w:r>
        <w:separator/>
      </w:r>
    </w:p>
  </w:footnote>
  <w:footnote w:type="continuationSeparator" w:id="0">
    <w:p w14:paraId="3728788F" w14:textId="77777777" w:rsidR="00803956" w:rsidRDefault="00803956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76DB" w14:textId="552A9A56" w:rsidR="006B66B9" w:rsidRPr="006B66B9" w:rsidRDefault="00545151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139F6719" wp14:editId="4BE617C4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  <w:r w:rsidR="006B66B9" w:rsidRPr="006B66B9">
      <w:rPr>
        <w:rFonts w:eastAsia="Times New Roman"/>
        <w:b/>
        <w:sz w:val="20"/>
        <w:szCs w:val="20"/>
        <w:lang w:eastAsia="ar-SA"/>
      </w:rPr>
      <w:t>Proyecto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xxxx</w:t>
    </w:r>
    <w:proofErr w:type="spellEnd"/>
    <w:r w:rsidR="006B66B9" w:rsidRPr="006B66B9">
      <w:rPr>
        <w:rFonts w:eastAsia="Times New Roman"/>
        <w:sz w:val="20"/>
        <w:szCs w:val="20"/>
        <w:lang w:eastAsia="ar-SA"/>
      </w:rPr>
      <w:t xml:space="preserve">     </w:t>
    </w:r>
  </w:p>
  <w:p w14:paraId="6DBA79F6" w14:textId="66C11B69" w:rsidR="006B66B9" w:rsidRPr="006B66B9" w:rsidRDefault="00545151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542E1E7" wp14:editId="6C968D8C">
              <wp:simplePos x="0" y="0"/>
              <wp:positionH relativeFrom="column">
                <wp:posOffset>-591820</wp:posOffset>
              </wp:positionH>
              <wp:positionV relativeFrom="paragraph">
                <wp:posOffset>204470</wp:posOffset>
              </wp:positionV>
              <wp:extent cx="6634480" cy="0"/>
              <wp:effectExtent l="12065" t="12700" r="11430" b="15875"/>
              <wp:wrapNone/>
              <wp:docPr id="1243166533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72261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6.6pt;margin-top:16.1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Code683gAAAAkBAAAPAAAAZHJzL2Rv&#10;d25yZXYueG1sTI/BTsMwDIbvSLxDZCQuaEvXwbR1TSdgmji3jAO3rPHaaolTNdlW3h4jDnCybH/6&#10;/TnfjM6KCw6h86RgNk1AINXedNQo2L/vJksQIWoy2npCBV8YYFPc3uQ6M/5KJV6q2AgOoZBpBW2M&#10;fSZlqFt0Okx9j8S7ox+cjtwOjTSDvnK4szJNkoV0uiO+0OoeX1usT9XZKag+XvzuYWv7x+3+aMbh&#10;rVzSZ6nU/d34vAYRcYx/MPzoszoU7HTwZzJBWAWT1TxlVME85crA6mm2AHH4Hcgil/8/KL4B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qHXuvN4AAAAJAQAADwAAAAAAAAAAAAAAAAAX&#10;BAAAZHJzL2Rvd25yZXYueG1sUEsFBgAAAAAEAAQA8wAAACIFAAAAAA==&#10;" strokeweight="1.5pt">
              <v:shadow color="#868686"/>
            </v:shape>
          </w:pict>
        </mc:Fallback>
      </mc:AlternateContent>
    </w:r>
    <w:r w:rsidR="006B66B9" w:rsidRPr="006B66B9">
      <w:rPr>
        <w:rFonts w:eastAsia="Times New Roman"/>
        <w:b/>
        <w:sz w:val="20"/>
        <w:szCs w:val="20"/>
        <w:lang w:eastAsia="ar-SA"/>
      </w:rPr>
      <w:t>Versión Producto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x.x</w:t>
    </w:r>
    <w:proofErr w:type="spellEnd"/>
    <w:r w:rsidR="006B66B9" w:rsidRPr="006B66B9">
      <w:rPr>
        <w:rFonts w:eastAsia="Times New Roman"/>
        <w:sz w:val="20"/>
        <w:szCs w:val="20"/>
        <w:lang w:eastAsia="ar-SA"/>
      </w:rPr>
      <w:t xml:space="preserve">   </w:t>
    </w:r>
    <w:r w:rsidR="006B66B9" w:rsidRPr="006B66B9">
      <w:rPr>
        <w:rFonts w:eastAsia="Times New Roman"/>
        <w:b/>
        <w:sz w:val="20"/>
        <w:szCs w:val="20"/>
        <w:lang w:eastAsia="ar-SA"/>
      </w:rPr>
      <w:t>Cliente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xxxxx</w:t>
    </w:r>
    <w:proofErr w:type="spellEnd"/>
  </w:p>
  <w:p w14:paraId="792B867B" w14:textId="3D2A1FD2" w:rsidR="005206DA" w:rsidRPr="00823FDC" w:rsidRDefault="00833634" w:rsidP="00823FDC">
    <w:pPr>
      <w:suppressAutoHyphens/>
      <w:spacing w:after="0" w:line="240" w:lineRule="auto"/>
      <w:rPr>
        <w:rFonts w:ascii="Times New Roman" w:eastAsia="Times New Roman" w:hAnsi="Times New Roman"/>
        <w:sz w:val="24"/>
        <w:szCs w:val="24"/>
        <w:lang w:eastAsia="ar-SA"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0A32BF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E01A0A"/>
    <w:multiLevelType w:val="hybridMultilevel"/>
    <w:tmpl w:val="3AF2AE7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AF1D47"/>
    <w:multiLevelType w:val="hybridMultilevel"/>
    <w:tmpl w:val="BF188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3562C"/>
    <w:multiLevelType w:val="multilevel"/>
    <w:tmpl w:val="291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72A9A"/>
    <w:multiLevelType w:val="multilevel"/>
    <w:tmpl w:val="17E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448D7"/>
    <w:multiLevelType w:val="multilevel"/>
    <w:tmpl w:val="6F2EB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0C1269"/>
    <w:multiLevelType w:val="hybridMultilevel"/>
    <w:tmpl w:val="E8964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569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0DD2849"/>
    <w:multiLevelType w:val="hybridMultilevel"/>
    <w:tmpl w:val="DCA2EEA0"/>
    <w:lvl w:ilvl="0" w:tplc="2F066B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8C588F"/>
    <w:multiLevelType w:val="hybridMultilevel"/>
    <w:tmpl w:val="60586D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00000F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6E0C67"/>
    <w:multiLevelType w:val="multilevel"/>
    <w:tmpl w:val="F80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7040D"/>
    <w:multiLevelType w:val="hybridMultilevel"/>
    <w:tmpl w:val="2BC0E7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644653"/>
    <w:multiLevelType w:val="hybridMultilevel"/>
    <w:tmpl w:val="CFD49E40"/>
    <w:lvl w:ilvl="0" w:tplc="0C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34E2C24"/>
    <w:multiLevelType w:val="multilevel"/>
    <w:tmpl w:val="23C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44E13"/>
    <w:multiLevelType w:val="hybridMultilevel"/>
    <w:tmpl w:val="976C96DA"/>
    <w:lvl w:ilvl="0" w:tplc="8BCA61D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F45E2"/>
    <w:multiLevelType w:val="multilevel"/>
    <w:tmpl w:val="7F1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57BE3"/>
    <w:multiLevelType w:val="hybridMultilevel"/>
    <w:tmpl w:val="30742A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9AFA32">
      <w:start w:val="4"/>
      <w:numFmt w:val="bullet"/>
      <w:lvlText w:val="-"/>
      <w:lvlJc w:val="left"/>
      <w:pPr>
        <w:ind w:left="1800" w:hanging="360"/>
      </w:pPr>
      <w:rPr>
        <w:rFonts w:ascii="Calibri" w:eastAsia="Times New Roman" w:hAnsi="Calibri" w:cs="Arial Narro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B86E3F"/>
    <w:multiLevelType w:val="multilevel"/>
    <w:tmpl w:val="6D2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2D20"/>
    <w:multiLevelType w:val="multilevel"/>
    <w:tmpl w:val="DDE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77CF1"/>
    <w:multiLevelType w:val="multilevel"/>
    <w:tmpl w:val="FD5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F7A36"/>
    <w:multiLevelType w:val="multilevel"/>
    <w:tmpl w:val="65B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23" w15:restartNumberingAfterBreak="0">
    <w:nsid w:val="3775497D"/>
    <w:multiLevelType w:val="hybridMultilevel"/>
    <w:tmpl w:val="173EFA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C1E7D"/>
    <w:multiLevelType w:val="hybridMultilevel"/>
    <w:tmpl w:val="9D28AC68"/>
    <w:lvl w:ilvl="0" w:tplc="C10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620D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743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48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4233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EF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262B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7808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6C7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C293B82"/>
    <w:multiLevelType w:val="hybridMultilevel"/>
    <w:tmpl w:val="C21419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0C7734"/>
    <w:multiLevelType w:val="multilevel"/>
    <w:tmpl w:val="D59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13693"/>
    <w:multiLevelType w:val="hybridMultilevel"/>
    <w:tmpl w:val="F5E4E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B10F4E"/>
    <w:multiLevelType w:val="multilevel"/>
    <w:tmpl w:val="BEF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A691A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1210B"/>
    <w:multiLevelType w:val="hybridMultilevel"/>
    <w:tmpl w:val="10F4B16C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2" w15:restartNumberingAfterBreak="0">
    <w:nsid w:val="58E050D4"/>
    <w:multiLevelType w:val="hybridMultilevel"/>
    <w:tmpl w:val="137A91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357D66"/>
    <w:multiLevelType w:val="hybridMultilevel"/>
    <w:tmpl w:val="098C8F6C"/>
    <w:lvl w:ilvl="0" w:tplc="0C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34" w15:restartNumberingAfterBreak="0">
    <w:nsid w:val="5C782167"/>
    <w:multiLevelType w:val="hybridMultilevel"/>
    <w:tmpl w:val="6AEE83A6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E8764A"/>
    <w:multiLevelType w:val="multilevel"/>
    <w:tmpl w:val="9DD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82D9B"/>
    <w:multiLevelType w:val="multilevel"/>
    <w:tmpl w:val="9CD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27258"/>
    <w:multiLevelType w:val="multilevel"/>
    <w:tmpl w:val="E8F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A2558"/>
    <w:multiLevelType w:val="multilevel"/>
    <w:tmpl w:val="AE7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24613"/>
    <w:multiLevelType w:val="hybridMultilevel"/>
    <w:tmpl w:val="5546E4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7C7359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7622F9"/>
    <w:multiLevelType w:val="hybridMultilevel"/>
    <w:tmpl w:val="DB0610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8222B3B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C719A7"/>
    <w:multiLevelType w:val="hybridMultilevel"/>
    <w:tmpl w:val="CB483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C84D94"/>
    <w:multiLevelType w:val="multilevel"/>
    <w:tmpl w:val="F65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12011"/>
    <w:multiLevelType w:val="hybridMultilevel"/>
    <w:tmpl w:val="B0CE6F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E2815EA"/>
    <w:multiLevelType w:val="hybridMultilevel"/>
    <w:tmpl w:val="B55631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389038">
    <w:abstractNumId w:val="3"/>
  </w:num>
  <w:num w:numId="2" w16cid:durableId="80639445">
    <w:abstractNumId w:val="15"/>
  </w:num>
  <w:num w:numId="3" w16cid:durableId="1190727667">
    <w:abstractNumId w:val="8"/>
  </w:num>
  <w:num w:numId="4" w16cid:durableId="217790999">
    <w:abstractNumId w:val="19"/>
  </w:num>
  <w:num w:numId="5" w16cid:durableId="975721324">
    <w:abstractNumId w:val="13"/>
  </w:num>
  <w:num w:numId="6" w16cid:durableId="447815620">
    <w:abstractNumId w:val="25"/>
  </w:num>
  <w:num w:numId="7" w16cid:durableId="1754159289">
    <w:abstractNumId w:val="29"/>
  </w:num>
  <w:num w:numId="8" w16cid:durableId="2087802234">
    <w:abstractNumId w:val="39"/>
  </w:num>
  <w:num w:numId="9" w16cid:durableId="1619602180">
    <w:abstractNumId w:val="40"/>
  </w:num>
  <w:num w:numId="10" w16cid:durableId="2126923880">
    <w:abstractNumId w:val="41"/>
  </w:num>
  <w:num w:numId="11" w16cid:durableId="1869443060">
    <w:abstractNumId w:val="9"/>
  </w:num>
  <w:num w:numId="12" w16cid:durableId="919287561">
    <w:abstractNumId w:val="7"/>
  </w:num>
  <w:num w:numId="13" w16cid:durableId="72708635">
    <w:abstractNumId w:val="33"/>
  </w:num>
  <w:num w:numId="14" w16cid:durableId="1178304391">
    <w:abstractNumId w:val="27"/>
  </w:num>
  <w:num w:numId="15" w16cid:durableId="731804944">
    <w:abstractNumId w:val="45"/>
  </w:num>
  <w:num w:numId="16" w16cid:durableId="740755166">
    <w:abstractNumId w:val="32"/>
  </w:num>
  <w:num w:numId="17" w16cid:durableId="583226328">
    <w:abstractNumId w:val="24"/>
  </w:num>
  <w:num w:numId="18" w16cid:durableId="1487361489">
    <w:abstractNumId w:val="6"/>
  </w:num>
  <w:num w:numId="19" w16cid:durableId="2100590392">
    <w:abstractNumId w:val="22"/>
  </w:num>
  <w:num w:numId="20" w16cid:durableId="1714772417">
    <w:abstractNumId w:val="0"/>
  </w:num>
  <w:num w:numId="21" w16cid:durableId="199979746">
    <w:abstractNumId w:val="1"/>
  </w:num>
  <w:num w:numId="22" w16cid:durableId="281612576">
    <w:abstractNumId w:val="12"/>
  </w:num>
  <w:num w:numId="23" w16cid:durableId="551310444">
    <w:abstractNumId w:val="2"/>
  </w:num>
  <w:num w:numId="24" w16cid:durableId="130438397">
    <w:abstractNumId w:val="10"/>
  </w:num>
  <w:num w:numId="25" w16cid:durableId="1038043782">
    <w:abstractNumId w:val="44"/>
  </w:num>
  <w:num w:numId="26" w16cid:durableId="873924420">
    <w:abstractNumId w:val="17"/>
  </w:num>
  <w:num w:numId="27" w16cid:durableId="1873423797">
    <w:abstractNumId w:val="22"/>
  </w:num>
  <w:num w:numId="28" w16cid:durableId="603149895">
    <w:abstractNumId w:val="22"/>
  </w:num>
  <w:num w:numId="29" w16cid:durableId="691417780">
    <w:abstractNumId w:val="22"/>
  </w:num>
  <w:num w:numId="30" w16cid:durableId="1396195543">
    <w:abstractNumId w:val="23"/>
  </w:num>
  <w:num w:numId="31" w16cid:durableId="710036367">
    <w:abstractNumId w:val="20"/>
  </w:num>
  <w:num w:numId="32" w16cid:durableId="2050060275">
    <w:abstractNumId w:val="26"/>
  </w:num>
  <w:num w:numId="33" w16cid:durableId="370498940">
    <w:abstractNumId w:val="11"/>
  </w:num>
  <w:num w:numId="34" w16cid:durableId="506670837">
    <w:abstractNumId w:val="28"/>
  </w:num>
  <w:num w:numId="35" w16cid:durableId="657920335">
    <w:abstractNumId w:val="18"/>
  </w:num>
  <w:num w:numId="36" w16cid:durableId="918636215">
    <w:abstractNumId w:val="37"/>
  </w:num>
  <w:num w:numId="37" w16cid:durableId="781345022">
    <w:abstractNumId w:val="5"/>
  </w:num>
  <w:num w:numId="38" w16cid:durableId="765343314">
    <w:abstractNumId w:val="30"/>
  </w:num>
  <w:num w:numId="39" w16cid:durableId="875193156">
    <w:abstractNumId w:val="34"/>
  </w:num>
  <w:num w:numId="40" w16cid:durableId="1906406269">
    <w:abstractNumId w:val="38"/>
  </w:num>
  <w:num w:numId="41" w16cid:durableId="1370564864">
    <w:abstractNumId w:val="14"/>
  </w:num>
  <w:num w:numId="42" w16cid:durableId="245891871">
    <w:abstractNumId w:val="21"/>
  </w:num>
  <w:num w:numId="43" w16cid:durableId="1995647089">
    <w:abstractNumId w:val="35"/>
  </w:num>
  <w:num w:numId="44" w16cid:durableId="813564398">
    <w:abstractNumId w:val="16"/>
  </w:num>
  <w:num w:numId="45" w16cid:durableId="1170868319">
    <w:abstractNumId w:val="43"/>
  </w:num>
  <w:num w:numId="46" w16cid:durableId="1302687871">
    <w:abstractNumId w:val="36"/>
  </w:num>
  <w:num w:numId="47" w16cid:durableId="195696601">
    <w:abstractNumId w:val="4"/>
  </w:num>
  <w:num w:numId="48" w16cid:durableId="149566166">
    <w:abstractNumId w:val="42"/>
  </w:num>
  <w:num w:numId="49" w16cid:durableId="182801641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51"/>
    <w:rsid w:val="0001244F"/>
    <w:rsid w:val="000366A6"/>
    <w:rsid w:val="000367FB"/>
    <w:rsid w:val="00047616"/>
    <w:rsid w:val="00052AC7"/>
    <w:rsid w:val="00056B20"/>
    <w:rsid w:val="0006534C"/>
    <w:rsid w:val="0008481F"/>
    <w:rsid w:val="00085C9A"/>
    <w:rsid w:val="000878BF"/>
    <w:rsid w:val="00091F1C"/>
    <w:rsid w:val="00096EB8"/>
    <w:rsid w:val="000A558A"/>
    <w:rsid w:val="000B0EBF"/>
    <w:rsid w:val="000B41CE"/>
    <w:rsid w:val="000B5059"/>
    <w:rsid w:val="000E7E31"/>
    <w:rsid w:val="000F543D"/>
    <w:rsid w:val="000F624B"/>
    <w:rsid w:val="00113EC8"/>
    <w:rsid w:val="00124FFC"/>
    <w:rsid w:val="00143C40"/>
    <w:rsid w:val="00143C84"/>
    <w:rsid w:val="00146CF5"/>
    <w:rsid w:val="001539C2"/>
    <w:rsid w:val="00156802"/>
    <w:rsid w:val="001757EF"/>
    <w:rsid w:val="00185799"/>
    <w:rsid w:val="00197FFC"/>
    <w:rsid w:val="001A07C7"/>
    <w:rsid w:val="001B2A73"/>
    <w:rsid w:val="001C0502"/>
    <w:rsid w:val="001D665B"/>
    <w:rsid w:val="001E6609"/>
    <w:rsid w:val="001E7049"/>
    <w:rsid w:val="00202347"/>
    <w:rsid w:val="00202B84"/>
    <w:rsid w:val="002122D5"/>
    <w:rsid w:val="00223C8D"/>
    <w:rsid w:val="00232234"/>
    <w:rsid w:val="002350C9"/>
    <w:rsid w:val="002537F3"/>
    <w:rsid w:val="0026791B"/>
    <w:rsid w:val="0027184A"/>
    <w:rsid w:val="00271E5D"/>
    <w:rsid w:val="00280B61"/>
    <w:rsid w:val="00283781"/>
    <w:rsid w:val="002902DF"/>
    <w:rsid w:val="002914D3"/>
    <w:rsid w:val="00293CCF"/>
    <w:rsid w:val="0029753F"/>
    <w:rsid w:val="002B06D8"/>
    <w:rsid w:val="002D1353"/>
    <w:rsid w:val="002D5DBA"/>
    <w:rsid w:val="002E2A3F"/>
    <w:rsid w:val="002E58F7"/>
    <w:rsid w:val="00302012"/>
    <w:rsid w:val="003271F1"/>
    <w:rsid w:val="00347C36"/>
    <w:rsid w:val="003511E2"/>
    <w:rsid w:val="00365726"/>
    <w:rsid w:val="00367881"/>
    <w:rsid w:val="003708B3"/>
    <w:rsid w:val="003711B6"/>
    <w:rsid w:val="003B184F"/>
    <w:rsid w:val="003C3B58"/>
    <w:rsid w:val="003E2F6F"/>
    <w:rsid w:val="003F1E57"/>
    <w:rsid w:val="003F22C8"/>
    <w:rsid w:val="003F7273"/>
    <w:rsid w:val="0041055C"/>
    <w:rsid w:val="00422BC8"/>
    <w:rsid w:val="004321C1"/>
    <w:rsid w:val="004405E1"/>
    <w:rsid w:val="00447B32"/>
    <w:rsid w:val="0045669B"/>
    <w:rsid w:val="00471D49"/>
    <w:rsid w:val="004A70AF"/>
    <w:rsid w:val="004A72FC"/>
    <w:rsid w:val="004B5227"/>
    <w:rsid w:val="004C1F48"/>
    <w:rsid w:val="004C3495"/>
    <w:rsid w:val="004C3BA6"/>
    <w:rsid w:val="004C7B5C"/>
    <w:rsid w:val="004D1CB4"/>
    <w:rsid w:val="004D728F"/>
    <w:rsid w:val="004E11F6"/>
    <w:rsid w:val="004E2004"/>
    <w:rsid w:val="004E7441"/>
    <w:rsid w:val="00500A51"/>
    <w:rsid w:val="005030F3"/>
    <w:rsid w:val="00510016"/>
    <w:rsid w:val="00512B83"/>
    <w:rsid w:val="005206DA"/>
    <w:rsid w:val="005254BC"/>
    <w:rsid w:val="00526051"/>
    <w:rsid w:val="00545151"/>
    <w:rsid w:val="0056524F"/>
    <w:rsid w:val="005654B8"/>
    <w:rsid w:val="00576DE8"/>
    <w:rsid w:val="00584D8A"/>
    <w:rsid w:val="005A1D3F"/>
    <w:rsid w:val="005B0BF2"/>
    <w:rsid w:val="005C0016"/>
    <w:rsid w:val="005D1A84"/>
    <w:rsid w:val="005E08DB"/>
    <w:rsid w:val="005F23A9"/>
    <w:rsid w:val="005F5FC6"/>
    <w:rsid w:val="00601953"/>
    <w:rsid w:val="00604B97"/>
    <w:rsid w:val="00616B39"/>
    <w:rsid w:val="00617939"/>
    <w:rsid w:val="00620725"/>
    <w:rsid w:val="00625118"/>
    <w:rsid w:val="0063368E"/>
    <w:rsid w:val="0064023B"/>
    <w:rsid w:val="00641F07"/>
    <w:rsid w:val="00644500"/>
    <w:rsid w:val="00660730"/>
    <w:rsid w:val="006664A2"/>
    <w:rsid w:val="00675991"/>
    <w:rsid w:val="0068457C"/>
    <w:rsid w:val="006B1F09"/>
    <w:rsid w:val="006B66B9"/>
    <w:rsid w:val="006D099D"/>
    <w:rsid w:val="00702CCA"/>
    <w:rsid w:val="00711199"/>
    <w:rsid w:val="00712D96"/>
    <w:rsid w:val="0071372D"/>
    <w:rsid w:val="00724BE7"/>
    <w:rsid w:val="0073148D"/>
    <w:rsid w:val="00743806"/>
    <w:rsid w:val="007576B7"/>
    <w:rsid w:val="0076053B"/>
    <w:rsid w:val="00775913"/>
    <w:rsid w:val="00792FB6"/>
    <w:rsid w:val="00796ABB"/>
    <w:rsid w:val="007B5F67"/>
    <w:rsid w:val="007C0521"/>
    <w:rsid w:val="007D0ABD"/>
    <w:rsid w:val="007D2C57"/>
    <w:rsid w:val="00803956"/>
    <w:rsid w:val="00823FDC"/>
    <w:rsid w:val="00833634"/>
    <w:rsid w:val="00841F13"/>
    <w:rsid w:val="008457DA"/>
    <w:rsid w:val="00850020"/>
    <w:rsid w:val="00850DA0"/>
    <w:rsid w:val="00856A28"/>
    <w:rsid w:val="00862B2D"/>
    <w:rsid w:val="008722F0"/>
    <w:rsid w:val="008865D5"/>
    <w:rsid w:val="00891D30"/>
    <w:rsid w:val="0089398B"/>
    <w:rsid w:val="008A4718"/>
    <w:rsid w:val="008B0C13"/>
    <w:rsid w:val="008C4B72"/>
    <w:rsid w:val="008D0AD0"/>
    <w:rsid w:val="008E4E6E"/>
    <w:rsid w:val="008E6F61"/>
    <w:rsid w:val="008F1D86"/>
    <w:rsid w:val="008F5F84"/>
    <w:rsid w:val="00903B36"/>
    <w:rsid w:val="00907666"/>
    <w:rsid w:val="009247FB"/>
    <w:rsid w:val="009249A4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3E0C"/>
    <w:rsid w:val="009E53D1"/>
    <w:rsid w:val="009F3B71"/>
    <w:rsid w:val="00A03EC0"/>
    <w:rsid w:val="00A051F5"/>
    <w:rsid w:val="00A20228"/>
    <w:rsid w:val="00A23CA0"/>
    <w:rsid w:val="00A262E1"/>
    <w:rsid w:val="00A3721B"/>
    <w:rsid w:val="00A46BB1"/>
    <w:rsid w:val="00A50BEF"/>
    <w:rsid w:val="00A542F4"/>
    <w:rsid w:val="00A6544E"/>
    <w:rsid w:val="00A672DA"/>
    <w:rsid w:val="00A91FD9"/>
    <w:rsid w:val="00AA3C8F"/>
    <w:rsid w:val="00AB304D"/>
    <w:rsid w:val="00AE0B4B"/>
    <w:rsid w:val="00AE45C1"/>
    <w:rsid w:val="00AE6717"/>
    <w:rsid w:val="00AF28BD"/>
    <w:rsid w:val="00AF2AF5"/>
    <w:rsid w:val="00B127AF"/>
    <w:rsid w:val="00B1330E"/>
    <w:rsid w:val="00B151D3"/>
    <w:rsid w:val="00B210F7"/>
    <w:rsid w:val="00B30876"/>
    <w:rsid w:val="00B43F93"/>
    <w:rsid w:val="00B460E6"/>
    <w:rsid w:val="00B562B4"/>
    <w:rsid w:val="00B61307"/>
    <w:rsid w:val="00B7366B"/>
    <w:rsid w:val="00B857FD"/>
    <w:rsid w:val="00BD2C9A"/>
    <w:rsid w:val="00BD7DED"/>
    <w:rsid w:val="00C05CB2"/>
    <w:rsid w:val="00C54623"/>
    <w:rsid w:val="00C54BBF"/>
    <w:rsid w:val="00C56BCE"/>
    <w:rsid w:val="00C65E76"/>
    <w:rsid w:val="00C70B59"/>
    <w:rsid w:val="00C81561"/>
    <w:rsid w:val="00C8158B"/>
    <w:rsid w:val="00C863B9"/>
    <w:rsid w:val="00C93B5D"/>
    <w:rsid w:val="00C96124"/>
    <w:rsid w:val="00CB71D4"/>
    <w:rsid w:val="00CB7C9E"/>
    <w:rsid w:val="00CC4012"/>
    <w:rsid w:val="00CC641D"/>
    <w:rsid w:val="00CE051B"/>
    <w:rsid w:val="00CE1361"/>
    <w:rsid w:val="00CE5132"/>
    <w:rsid w:val="00CF001D"/>
    <w:rsid w:val="00CF0561"/>
    <w:rsid w:val="00D1112C"/>
    <w:rsid w:val="00D21989"/>
    <w:rsid w:val="00D22AAC"/>
    <w:rsid w:val="00D34B55"/>
    <w:rsid w:val="00D52150"/>
    <w:rsid w:val="00D66948"/>
    <w:rsid w:val="00D6701E"/>
    <w:rsid w:val="00D67C7A"/>
    <w:rsid w:val="00D76995"/>
    <w:rsid w:val="00D85BA9"/>
    <w:rsid w:val="00D87F8F"/>
    <w:rsid w:val="00D91651"/>
    <w:rsid w:val="00D92277"/>
    <w:rsid w:val="00D93239"/>
    <w:rsid w:val="00DA14A7"/>
    <w:rsid w:val="00DA33AF"/>
    <w:rsid w:val="00DB2A82"/>
    <w:rsid w:val="00DC376A"/>
    <w:rsid w:val="00DD2C95"/>
    <w:rsid w:val="00DD3AED"/>
    <w:rsid w:val="00DE4088"/>
    <w:rsid w:val="00DF2088"/>
    <w:rsid w:val="00DF68E0"/>
    <w:rsid w:val="00E11461"/>
    <w:rsid w:val="00E373E7"/>
    <w:rsid w:val="00E43B6C"/>
    <w:rsid w:val="00E45455"/>
    <w:rsid w:val="00E52767"/>
    <w:rsid w:val="00E61981"/>
    <w:rsid w:val="00E6602D"/>
    <w:rsid w:val="00E73506"/>
    <w:rsid w:val="00E760D4"/>
    <w:rsid w:val="00E95B37"/>
    <w:rsid w:val="00ED2C98"/>
    <w:rsid w:val="00ED2F45"/>
    <w:rsid w:val="00ED3AD4"/>
    <w:rsid w:val="00ED7F96"/>
    <w:rsid w:val="00EE34B7"/>
    <w:rsid w:val="00EE4354"/>
    <w:rsid w:val="00EF450F"/>
    <w:rsid w:val="00EF74DB"/>
    <w:rsid w:val="00F02FC2"/>
    <w:rsid w:val="00F059B9"/>
    <w:rsid w:val="00F10A43"/>
    <w:rsid w:val="00F20E74"/>
    <w:rsid w:val="00F25E0C"/>
    <w:rsid w:val="00F25E3F"/>
    <w:rsid w:val="00F46FCB"/>
    <w:rsid w:val="00F4736A"/>
    <w:rsid w:val="00F50F13"/>
    <w:rsid w:val="00F613D5"/>
    <w:rsid w:val="00F734DD"/>
    <w:rsid w:val="00F87952"/>
    <w:rsid w:val="00F93487"/>
    <w:rsid w:val="00F94683"/>
    <w:rsid w:val="00F9521E"/>
    <w:rsid w:val="00F970F4"/>
    <w:rsid w:val="00FA1E80"/>
    <w:rsid w:val="00FB1F9B"/>
    <w:rsid w:val="00FC2B09"/>
    <w:rsid w:val="00FC7902"/>
    <w:rsid w:val="00FD050E"/>
    <w:rsid w:val="00FE56D9"/>
    <w:rsid w:val="00F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A7328"/>
  <w15:chartTrackingRefBased/>
  <w15:docId w15:val="{79091DAD-F63E-4733-9259-1B64FA6C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1CE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9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extoennegrita">
    <w:name w:val="Texto en negrita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 w:cs="Times New Roman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Escritorio\UG\SEXTO%20SEMESTRE%20UG\Construcci-n-de-Software-Grupo-B-SOF-VE-6-2-Avance-2\documentos\BITACORA-GRUPO-B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BITACORA-GRUPO-B.dot</Template>
  <TotalTime>341</TotalTime>
  <Pages>18</Pages>
  <Words>1860</Words>
  <Characters>10236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Luis Fernando Naranjo Ramírez</dc:creator>
  <cp:keywords/>
  <dc:description/>
  <cp:lastModifiedBy>Luis Fernando Naranjo Ramírez</cp:lastModifiedBy>
  <cp:revision>3</cp:revision>
  <dcterms:created xsi:type="dcterms:W3CDTF">2026-06-10T02:59:00Z</dcterms:created>
  <dcterms:modified xsi:type="dcterms:W3CDTF">2026-06-16T03:01:00Z</dcterms:modified>
</cp:coreProperties>
</file>